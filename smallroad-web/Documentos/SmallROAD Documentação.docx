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58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7761"/>
      </w:tblGrid>
      <w:tr w:rsidR="00A65016" w:rsidRPr="00E62D72" w:rsidTr="005F7AB5">
        <w:trPr>
          <w:trHeight w:val="1352"/>
        </w:trPr>
        <w:tc>
          <w:tcPr>
            <w:tcW w:w="2197" w:type="dxa"/>
          </w:tcPr>
          <w:p w:rsidR="00A65016" w:rsidRPr="00946B2E" w:rsidRDefault="001F2E07" w:rsidP="009E0403">
            <w:pPr>
              <w:framePr w:hSpace="141" w:wrap="around" w:vAnchor="page" w:hAnchor="margin" w:y="1265"/>
              <w:rPr>
                <w:sz w:val="8"/>
                <w:szCs w:val="8"/>
                <w:lang w:val="pt-BR"/>
              </w:rPr>
            </w:pPr>
            <w:r w:rsidRPr="00946B2E">
              <w:rPr>
                <w:sz w:val="8"/>
                <w:szCs w:val="8"/>
                <w:lang w:val="pt-BR"/>
              </w:rPr>
              <w:t xml:space="preserve"> </w:t>
            </w:r>
          </w:p>
          <w:p w:rsidR="005F7AB5" w:rsidRDefault="006D6CAF" w:rsidP="009E0403">
            <w:pPr>
              <w:framePr w:hSpace="141" w:wrap="around" w:vAnchor="page" w:hAnchor="margin" w:y="1265"/>
              <w:rPr>
                <w:lang w:val="pt-BR"/>
              </w:rPr>
            </w:pPr>
            <w:bookmarkStart w:id="0" w:name="_Hlk482806864"/>
            <w:bookmarkEnd w:id="0"/>
            <w:r>
              <w:rPr>
                <w:rFonts w:ascii="Times New Roman"/>
                <w:noProof/>
                <w:lang w:val="pt-PT" w:eastAsia="pt-PT"/>
              </w:rPr>
              <w:drawing>
                <wp:inline distT="0" distB="0" distL="0" distR="0">
                  <wp:extent cx="1314450" cy="752475"/>
                  <wp:effectExtent l="0" t="0" r="0" b="9525"/>
                  <wp:docPr id="23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7AB5" w:rsidRPr="00E62D72" w:rsidRDefault="005F7AB5" w:rsidP="009E0403">
            <w:pPr>
              <w:framePr w:hSpace="141" w:wrap="around" w:vAnchor="page" w:hAnchor="margin" w:y="1265"/>
              <w:rPr>
                <w:lang w:val="pt-BR"/>
              </w:rPr>
            </w:pPr>
          </w:p>
        </w:tc>
        <w:tc>
          <w:tcPr>
            <w:tcW w:w="7761" w:type="dxa"/>
          </w:tcPr>
          <w:p w:rsidR="00946B2E" w:rsidRPr="00946B2E" w:rsidRDefault="00946B2E" w:rsidP="005F7AB5">
            <w:pPr>
              <w:framePr w:hSpace="141" w:wrap="around" w:vAnchor="page" w:hAnchor="margin" w:y="1265"/>
              <w:jc w:val="center"/>
              <w:rPr>
                <w:rFonts w:cs="Arial"/>
                <w:sz w:val="8"/>
                <w:szCs w:val="8"/>
                <w:lang w:val="pt-BR"/>
              </w:rPr>
            </w:pPr>
          </w:p>
          <w:p w:rsidR="005F7AB5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sz w:val="40"/>
                <w:lang w:val="pt-BR"/>
              </w:rPr>
            </w:pPr>
            <w:r>
              <w:rPr>
                <w:rFonts w:cs="Arial"/>
                <w:sz w:val="40"/>
                <w:lang w:val="pt-BR"/>
              </w:rPr>
              <w:t>Faculdade dos Guararapes</w:t>
            </w:r>
          </w:p>
          <w:p w:rsidR="005F7AB5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sz w:val="40"/>
                <w:lang w:val="pt-BR"/>
              </w:rPr>
            </w:pPr>
            <w:r>
              <w:rPr>
                <w:rFonts w:cs="Arial"/>
                <w:sz w:val="40"/>
                <w:lang w:val="pt-BR"/>
              </w:rPr>
              <w:t>Jaboatão dos Guararapes – PE</w:t>
            </w:r>
          </w:p>
          <w:p w:rsidR="00A174AD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sz w:val="40"/>
                <w:lang w:val="pt-BR"/>
              </w:rPr>
            </w:pPr>
            <w:r>
              <w:rPr>
                <w:rFonts w:cs="Arial"/>
                <w:sz w:val="40"/>
                <w:lang w:val="pt-BR"/>
              </w:rPr>
              <w:t>Projeto Acadêmico</w:t>
            </w:r>
            <w:r w:rsidR="00946B2E">
              <w:rPr>
                <w:rFonts w:cs="Arial"/>
                <w:sz w:val="40"/>
                <w:lang w:val="pt-BR"/>
              </w:rPr>
              <w:t xml:space="preserve"> </w:t>
            </w:r>
            <w:r w:rsidR="000E4D00">
              <w:rPr>
                <w:rFonts w:cs="Arial"/>
                <w:sz w:val="40"/>
                <w:lang w:val="pt-BR"/>
              </w:rPr>
              <w:t>Small</w:t>
            </w:r>
            <w:r>
              <w:rPr>
                <w:rFonts w:cs="Arial"/>
                <w:sz w:val="40"/>
                <w:lang w:val="pt-BR"/>
              </w:rPr>
              <w:t>R</w:t>
            </w:r>
            <w:r w:rsidR="000E4D00">
              <w:rPr>
                <w:rFonts w:cs="Arial"/>
                <w:sz w:val="40"/>
                <w:lang w:val="pt-BR"/>
              </w:rPr>
              <w:t>OAD</w:t>
            </w:r>
          </w:p>
          <w:p w:rsidR="005F7AB5" w:rsidRPr="00946B2E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b/>
                <w:sz w:val="8"/>
                <w:szCs w:val="8"/>
                <w:lang w:val="pt-BR"/>
              </w:rPr>
            </w:pPr>
          </w:p>
        </w:tc>
      </w:tr>
    </w:tbl>
    <w:p w:rsidR="00A65016" w:rsidRPr="00E62D72" w:rsidRDefault="00A65016">
      <w:pPr>
        <w:rPr>
          <w:lang w:val="pt-BR"/>
        </w:rPr>
      </w:pPr>
      <w:r w:rsidRPr="00E62D72">
        <w:rPr>
          <w:lang w:val="pt-BR"/>
        </w:rPr>
        <w:tab/>
      </w: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767B5">
      <w:pPr>
        <w:pStyle w:val="Ttulo"/>
        <w:spacing w:before="240" w:after="120"/>
        <w:rPr>
          <w:rFonts w:cs="Arial"/>
          <w:lang w:val="pt-BR"/>
        </w:rPr>
      </w:pPr>
      <w:r w:rsidRPr="00E62D72">
        <w:rPr>
          <w:rFonts w:cs="Arial"/>
          <w:lang w:val="pt-BR"/>
        </w:rPr>
        <w:t xml:space="preserve">Especificação Funcional </w:t>
      </w:r>
      <w:r w:rsidR="00A65016" w:rsidRPr="00E62D72">
        <w:rPr>
          <w:rFonts w:cs="Arial"/>
          <w:lang w:val="pt-BR"/>
        </w:rPr>
        <w:t xml:space="preserve">do Sistema </w:t>
      </w:r>
      <w:r w:rsidR="009E0403">
        <w:rPr>
          <w:rFonts w:cs="Arial"/>
          <w:lang w:val="pt-BR"/>
        </w:rPr>
        <w:t>SmalROAD</w:t>
      </w:r>
    </w:p>
    <w:p w:rsidR="00A65016" w:rsidRPr="00D46FBB" w:rsidRDefault="00A767B5" w:rsidP="00226794">
      <w:pPr>
        <w:pStyle w:val="SubTitulo"/>
        <w:rPr>
          <w:szCs w:val="28"/>
          <w:lang w:val="pt-BR"/>
        </w:rPr>
      </w:pPr>
      <w:r w:rsidRPr="00E62D72">
        <w:rPr>
          <w:lang w:val="pt-BR"/>
        </w:rPr>
        <w:t>Versão</w:t>
      </w:r>
      <w:r w:rsidRPr="00E62D72">
        <w:rPr>
          <w:szCs w:val="28"/>
          <w:lang w:val="pt-BR"/>
        </w:rPr>
        <w:t xml:space="preserve"> </w:t>
      </w:r>
      <w:r w:rsidR="00924F7E">
        <w:rPr>
          <w:szCs w:val="28"/>
          <w:lang w:val="pt-BR"/>
        </w:rPr>
        <w:t>1.0</w:t>
      </w:r>
      <w:r w:rsidR="00A10099" w:rsidRPr="00D46FBB">
        <w:rPr>
          <w:rStyle w:val="Comentario-subtitChar"/>
          <w:color w:val="auto"/>
        </w:rPr>
        <w:tab/>
      </w: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F059A5" w:rsidRPr="00E62D72" w:rsidRDefault="00F059A5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924F7E" w:rsidRPr="00924F7E" w:rsidRDefault="00924F7E" w:rsidP="00226794">
      <w:pPr>
        <w:pStyle w:val="Comentario-subtit"/>
        <w:rPr>
          <w:color w:val="auto"/>
          <w:sz w:val="36"/>
          <w:szCs w:val="36"/>
        </w:rPr>
      </w:pPr>
      <w:r w:rsidRPr="00924F7E">
        <w:rPr>
          <w:color w:val="auto"/>
          <w:sz w:val="36"/>
          <w:szCs w:val="36"/>
        </w:rPr>
        <w:t>CCO 5NA</w:t>
      </w:r>
    </w:p>
    <w:p w:rsidR="00924F7E" w:rsidRDefault="00924F7E" w:rsidP="00226794">
      <w:pPr>
        <w:pStyle w:val="Comentario-subtit"/>
        <w:rPr>
          <w:color w:val="auto"/>
        </w:rPr>
      </w:pP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Fábio Oliveira</w:t>
      </w: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Gabriel Alves</w:t>
      </w: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Gilvanildo Silva</w:t>
      </w: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Hygor</w:t>
      </w:r>
      <w:r w:rsidR="002F38FF">
        <w:rPr>
          <w:color w:val="auto"/>
        </w:rPr>
        <w:t xml:space="preserve"> Henrique</w:t>
      </w:r>
    </w:p>
    <w:p w:rsidR="00F059A5" w:rsidRPr="00D46FBB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Roberto Rodrigo</w:t>
      </w:r>
    </w:p>
    <w:p w:rsidR="00A65016" w:rsidRDefault="00A65016">
      <w:pPr>
        <w:rPr>
          <w:lang w:val="pt-BR"/>
        </w:rPr>
      </w:pPr>
    </w:p>
    <w:p w:rsidR="00D52B92" w:rsidRPr="00D46FBB" w:rsidRDefault="00D52B92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Default="00A65016">
      <w:pPr>
        <w:rPr>
          <w:lang w:val="pt-BR"/>
        </w:rPr>
      </w:pPr>
    </w:p>
    <w:p w:rsidR="009E0403" w:rsidRPr="00E62D72" w:rsidRDefault="009E0403">
      <w:pPr>
        <w:rPr>
          <w:lang w:val="pt-BR"/>
        </w:rPr>
      </w:pPr>
    </w:p>
    <w:p w:rsidR="00D9704A" w:rsidRPr="009E0403" w:rsidRDefault="009E0403" w:rsidP="009E0403">
      <w:pPr>
        <w:pStyle w:val="Comentario-subtit"/>
        <w:rPr>
          <w:color w:val="auto"/>
        </w:rPr>
      </w:pPr>
      <w:r>
        <w:rPr>
          <w:color w:val="auto"/>
        </w:rPr>
        <w:t>Junho - 2017</w:t>
      </w:r>
    </w:p>
    <w:p w:rsidR="00D9704A" w:rsidRPr="00E62D72" w:rsidRDefault="00D9704A" w:rsidP="00D9704A">
      <w:pPr>
        <w:pStyle w:val="Comentario-subtit"/>
        <w:sectPr w:rsidR="00D9704A" w:rsidRPr="00E62D72">
          <w:endnotePr>
            <w:numFmt w:val="decimal"/>
          </w:endnotePr>
          <w:pgSz w:w="11907" w:h="16840" w:code="9"/>
          <w:pgMar w:top="1418" w:right="1134" w:bottom="1418" w:left="1418" w:header="720" w:footer="720" w:gutter="0"/>
          <w:cols w:space="720"/>
          <w:vAlign w:val="center"/>
        </w:sectPr>
      </w:pPr>
    </w:p>
    <w:p w:rsidR="00A767B5" w:rsidRPr="00E62D72" w:rsidRDefault="00A767B5" w:rsidP="00A767B5">
      <w:pPr>
        <w:pStyle w:val="Historico"/>
        <w:rPr>
          <w:rFonts w:cs="Arial"/>
        </w:rPr>
      </w:pPr>
      <w:r w:rsidRPr="00E62D72">
        <w:rPr>
          <w:rFonts w:cs="Arial"/>
        </w:rPr>
        <w:lastRenderedPageBreak/>
        <w:t>Histórico de Revisões</w:t>
      </w:r>
    </w:p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3"/>
        <w:gridCol w:w="1150"/>
        <w:gridCol w:w="1851"/>
        <w:gridCol w:w="4682"/>
      </w:tblGrid>
      <w:tr w:rsidR="00A767B5" w:rsidRPr="00E62D72">
        <w:tc>
          <w:tcPr>
            <w:tcW w:w="1673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Data</w:t>
            </w:r>
          </w:p>
        </w:tc>
        <w:tc>
          <w:tcPr>
            <w:tcW w:w="1150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Versão</w:t>
            </w:r>
          </w:p>
        </w:tc>
        <w:tc>
          <w:tcPr>
            <w:tcW w:w="1851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Autor</w:t>
            </w:r>
          </w:p>
        </w:tc>
        <w:tc>
          <w:tcPr>
            <w:tcW w:w="4682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Descrição</w:t>
            </w:r>
          </w:p>
        </w:tc>
      </w:tr>
      <w:tr w:rsidR="00A767B5" w:rsidRPr="00E62D72">
        <w:tc>
          <w:tcPr>
            <w:tcW w:w="1673" w:type="dxa"/>
          </w:tcPr>
          <w:p w:rsidR="00DC7CBB" w:rsidRPr="00D46FBB" w:rsidRDefault="001A1C61" w:rsidP="009E0403">
            <w:pPr>
              <w:pStyle w:val="Comentario-Normal"/>
              <w:rPr>
                <w:color w:val="auto"/>
              </w:rPr>
            </w:pPr>
            <w:r>
              <w:rPr>
                <w:color w:val="auto"/>
              </w:rPr>
              <w:t>23</w:t>
            </w:r>
            <w:r w:rsidR="009E0403">
              <w:rPr>
                <w:color w:val="auto"/>
              </w:rPr>
              <w:t xml:space="preserve"> / </w:t>
            </w:r>
            <w:r>
              <w:rPr>
                <w:color w:val="auto"/>
              </w:rPr>
              <w:t xml:space="preserve">03 </w:t>
            </w:r>
            <w:r w:rsidR="00A10099" w:rsidRPr="00D46FBB">
              <w:rPr>
                <w:color w:val="auto"/>
              </w:rPr>
              <w:t>/</w:t>
            </w:r>
            <w:r>
              <w:rPr>
                <w:color w:val="auto"/>
              </w:rPr>
              <w:t xml:space="preserve"> </w:t>
            </w:r>
            <w:r w:rsidR="00A10099" w:rsidRPr="00D46FBB">
              <w:rPr>
                <w:color w:val="auto"/>
              </w:rPr>
              <w:t>20</w:t>
            </w:r>
            <w:r w:rsidR="009E0403">
              <w:rPr>
                <w:color w:val="auto"/>
              </w:rPr>
              <w:t>17</w:t>
            </w:r>
          </w:p>
        </w:tc>
        <w:tc>
          <w:tcPr>
            <w:tcW w:w="1150" w:type="dxa"/>
          </w:tcPr>
          <w:p w:rsidR="00A767B5" w:rsidRPr="00D46FBB" w:rsidRDefault="001A1C61" w:rsidP="009E0403">
            <w:pPr>
              <w:pStyle w:val="Comentario-Normal"/>
              <w:rPr>
                <w:color w:val="auto"/>
              </w:rPr>
            </w:pPr>
            <w:r>
              <w:rPr>
                <w:color w:val="auto"/>
              </w:rPr>
              <w:t>1.0</w:t>
            </w:r>
          </w:p>
        </w:tc>
        <w:tc>
          <w:tcPr>
            <w:tcW w:w="1851" w:type="dxa"/>
          </w:tcPr>
          <w:p w:rsidR="00A767B5" w:rsidRDefault="001A1C61" w:rsidP="009E0403">
            <w:pPr>
              <w:pStyle w:val="Comentario-Normal"/>
              <w:rPr>
                <w:color w:val="auto"/>
              </w:rPr>
            </w:pPr>
            <w:r>
              <w:rPr>
                <w:color w:val="auto"/>
              </w:rPr>
              <w:t>Bob</w:t>
            </w:r>
          </w:p>
          <w:p w:rsidR="009E0403" w:rsidRPr="009E0403" w:rsidRDefault="009E0403" w:rsidP="009E0403">
            <w:pPr>
              <w:pStyle w:val="Normal-Arial"/>
              <w:rPr>
                <w:lang w:val="pt-BR"/>
              </w:rPr>
            </w:pPr>
          </w:p>
        </w:tc>
        <w:tc>
          <w:tcPr>
            <w:tcW w:w="4682" w:type="dxa"/>
          </w:tcPr>
          <w:p w:rsidR="00A767B5" w:rsidRPr="00D46FBB" w:rsidRDefault="001A1C61" w:rsidP="00DC7CBB">
            <w:pPr>
              <w:pStyle w:val="Comentario-Normal"/>
              <w:rPr>
                <w:color w:val="auto"/>
              </w:rPr>
            </w:pPr>
            <w:r>
              <w:rPr>
                <w:color w:val="auto"/>
              </w:rPr>
              <w:t>Start do Projeto SmallROAD</w:t>
            </w:r>
          </w:p>
        </w:tc>
      </w:tr>
      <w:tr w:rsidR="00A767B5" w:rsidRPr="00E62D72">
        <w:tc>
          <w:tcPr>
            <w:tcW w:w="1673" w:type="dxa"/>
          </w:tcPr>
          <w:p w:rsidR="00A767B5" w:rsidRPr="00E62D72" w:rsidRDefault="001A1C61" w:rsidP="009E040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07</w:t>
            </w:r>
            <w:r w:rsidR="009E0403">
              <w:rPr>
                <w:rFonts w:cs="Arial"/>
                <w:lang w:val="pt-BR"/>
              </w:rPr>
              <w:t xml:space="preserve"> / </w:t>
            </w:r>
            <w:r>
              <w:rPr>
                <w:rFonts w:cs="Arial"/>
                <w:lang w:val="pt-BR"/>
              </w:rPr>
              <w:t>04</w:t>
            </w:r>
            <w:r w:rsidR="009E0403">
              <w:rPr>
                <w:rFonts w:cs="Arial"/>
                <w:lang w:val="pt-BR"/>
              </w:rPr>
              <w:t xml:space="preserve"> /</w:t>
            </w:r>
            <w:r>
              <w:rPr>
                <w:rFonts w:cs="Arial"/>
                <w:lang w:val="pt-BR"/>
              </w:rPr>
              <w:t xml:space="preserve"> </w:t>
            </w:r>
            <w:r w:rsidR="009E0403">
              <w:rPr>
                <w:rFonts w:cs="Arial"/>
                <w:lang w:val="pt-BR"/>
              </w:rPr>
              <w:t>2017</w:t>
            </w:r>
          </w:p>
        </w:tc>
        <w:tc>
          <w:tcPr>
            <w:tcW w:w="1150" w:type="dxa"/>
          </w:tcPr>
          <w:p w:rsidR="00A767B5" w:rsidRPr="00E62D72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1.0</w:t>
            </w:r>
          </w:p>
        </w:tc>
        <w:tc>
          <w:tcPr>
            <w:tcW w:w="1851" w:type="dxa"/>
          </w:tcPr>
          <w:p w:rsidR="00A767B5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Bob</w:t>
            </w:r>
          </w:p>
          <w:p w:rsidR="009E0403" w:rsidRPr="00E62D72" w:rsidRDefault="009E0403" w:rsidP="00A767B5">
            <w:pPr>
              <w:rPr>
                <w:rFonts w:cs="Arial"/>
                <w:lang w:val="pt-BR"/>
              </w:rPr>
            </w:pPr>
          </w:p>
        </w:tc>
        <w:tc>
          <w:tcPr>
            <w:tcW w:w="4682" w:type="dxa"/>
          </w:tcPr>
          <w:p w:rsidR="00A767B5" w:rsidRPr="00E62D72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Integração com DB MySQL</w:t>
            </w:r>
          </w:p>
        </w:tc>
      </w:tr>
      <w:tr w:rsidR="001A1C61" w:rsidRPr="00E62D72">
        <w:tc>
          <w:tcPr>
            <w:tcW w:w="1673" w:type="dxa"/>
          </w:tcPr>
          <w:p w:rsidR="001A1C61" w:rsidRDefault="001A1C61" w:rsidP="009E040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03 / 05 / 2017</w:t>
            </w:r>
          </w:p>
        </w:tc>
        <w:tc>
          <w:tcPr>
            <w:tcW w:w="1150" w:type="dxa"/>
          </w:tcPr>
          <w:p w:rsidR="001A1C61" w:rsidRPr="00E62D72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1.0</w:t>
            </w:r>
          </w:p>
        </w:tc>
        <w:tc>
          <w:tcPr>
            <w:tcW w:w="1851" w:type="dxa"/>
          </w:tcPr>
          <w:p w:rsidR="001A1C61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Gabriel</w:t>
            </w:r>
          </w:p>
          <w:p w:rsidR="001A1C61" w:rsidRDefault="001A1C61" w:rsidP="00A767B5">
            <w:pPr>
              <w:rPr>
                <w:rFonts w:cs="Arial"/>
                <w:lang w:val="pt-BR"/>
              </w:rPr>
            </w:pPr>
          </w:p>
        </w:tc>
        <w:tc>
          <w:tcPr>
            <w:tcW w:w="4682" w:type="dxa"/>
          </w:tcPr>
          <w:p w:rsidR="001A1C61" w:rsidRPr="00E62D72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Integração Algoritmo Dijkstra</w:t>
            </w:r>
          </w:p>
        </w:tc>
      </w:tr>
      <w:tr w:rsidR="00641F4C" w:rsidRPr="00E62D72">
        <w:tc>
          <w:tcPr>
            <w:tcW w:w="1673" w:type="dxa"/>
          </w:tcPr>
          <w:p w:rsidR="00641F4C" w:rsidRPr="00E62D72" w:rsidRDefault="001A1C61" w:rsidP="009E040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09</w:t>
            </w:r>
            <w:r w:rsidR="009E0403">
              <w:rPr>
                <w:rFonts w:cs="Arial"/>
                <w:lang w:val="pt-BR"/>
              </w:rPr>
              <w:t xml:space="preserve"> / </w:t>
            </w:r>
            <w:r>
              <w:rPr>
                <w:rFonts w:cs="Arial"/>
                <w:lang w:val="pt-BR"/>
              </w:rPr>
              <w:t>06</w:t>
            </w:r>
            <w:r w:rsidR="009E0403">
              <w:rPr>
                <w:rFonts w:cs="Arial"/>
                <w:lang w:val="pt-BR"/>
              </w:rPr>
              <w:t xml:space="preserve"> /</w:t>
            </w:r>
            <w:r>
              <w:rPr>
                <w:rFonts w:cs="Arial"/>
                <w:lang w:val="pt-BR"/>
              </w:rPr>
              <w:t xml:space="preserve"> </w:t>
            </w:r>
            <w:r w:rsidR="009E0403">
              <w:rPr>
                <w:rFonts w:cs="Arial"/>
                <w:lang w:val="pt-BR"/>
              </w:rPr>
              <w:t>2017</w:t>
            </w:r>
          </w:p>
        </w:tc>
        <w:tc>
          <w:tcPr>
            <w:tcW w:w="1150" w:type="dxa"/>
          </w:tcPr>
          <w:p w:rsidR="00641F4C" w:rsidRPr="00E62D72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1.0</w:t>
            </w:r>
          </w:p>
        </w:tc>
        <w:tc>
          <w:tcPr>
            <w:tcW w:w="1851" w:type="dxa"/>
          </w:tcPr>
          <w:p w:rsidR="00641F4C" w:rsidRDefault="001A1C61" w:rsidP="00A767B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Equipe</w:t>
            </w:r>
          </w:p>
          <w:p w:rsidR="009E0403" w:rsidRPr="00E62D72" w:rsidRDefault="009E0403" w:rsidP="00A767B5">
            <w:pPr>
              <w:rPr>
                <w:rFonts w:cs="Arial"/>
                <w:lang w:val="pt-BR"/>
              </w:rPr>
            </w:pPr>
          </w:p>
        </w:tc>
        <w:tc>
          <w:tcPr>
            <w:tcW w:w="4682" w:type="dxa"/>
          </w:tcPr>
          <w:p w:rsidR="00641F4C" w:rsidRPr="00E62D72" w:rsidRDefault="001A1C61" w:rsidP="003E60FE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da Versão 1.0 SmallROAD</w:t>
            </w:r>
          </w:p>
        </w:tc>
      </w:tr>
    </w:tbl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</w:pPr>
    </w:p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</w:pPr>
    </w:p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  <w:sectPr w:rsidR="00A767B5" w:rsidRPr="00E62D72">
          <w:headerReference w:type="default" r:id="rId8"/>
          <w:footerReference w:type="default" r:id="rId9"/>
          <w:endnotePr>
            <w:numFmt w:val="decimal"/>
          </w:endnotePr>
          <w:pgSz w:w="11907" w:h="16840" w:code="9"/>
          <w:pgMar w:top="1418" w:right="1134" w:bottom="1418" w:left="1418" w:header="720" w:footer="720" w:gutter="0"/>
          <w:cols w:space="720"/>
        </w:sectPr>
      </w:pPr>
    </w:p>
    <w:p w:rsidR="00AE1F2F" w:rsidRDefault="009857A5" w:rsidP="00A8342D">
      <w:pPr>
        <w:pStyle w:val="Sumrio1"/>
        <w:tabs>
          <w:tab w:val="left" w:pos="3000"/>
        </w:tabs>
        <w:spacing w:before="0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>Índice</w:t>
      </w:r>
    </w:p>
    <w:p w:rsidR="009857A5" w:rsidRDefault="009857A5" w:rsidP="009857A5">
      <w:pPr>
        <w:rPr>
          <w:lang w:val="pt-BR"/>
        </w:rPr>
      </w:pPr>
    </w:p>
    <w:p w:rsidR="009857A5" w:rsidRDefault="009857A5" w:rsidP="009857A5">
      <w:pPr>
        <w:pStyle w:val="PargrafodaLista"/>
        <w:numPr>
          <w:ilvl w:val="0"/>
          <w:numId w:val="40"/>
        </w:numPr>
        <w:rPr>
          <w:lang w:val="pt-BR"/>
        </w:rPr>
      </w:pPr>
      <w:r>
        <w:rPr>
          <w:lang w:val="pt-BR"/>
        </w:rPr>
        <w:t>Introdução........................................................................................................................................4</w:t>
      </w:r>
    </w:p>
    <w:p w:rsidR="009857A5" w:rsidRDefault="009857A5" w:rsidP="009857A5">
      <w:pPr>
        <w:pStyle w:val="PargrafodaLista"/>
        <w:numPr>
          <w:ilvl w:val="0"/>
          <w:numId w:val="40"/>
        </w:numPr>
        <w:rPr>
          <w:lang w:val="pt-BR"/>
        </w:rPr>
      </w:pPr>
      <w:r>
        <w:rPr>
          <w:lang w:val="pt-BR"/>
        </w:rPr>
        <w:t>Visão geral deste documento..........................................................................................................4</w:t>
      </w:r>
    </w:p>
    <w:p w:rsidR="009857A5" w:rsidRDefault="009857A5" w:rsidP="009857A5">
      <w:pPr>
        <w:pStyle w:val="PargrafodaLista"/>
        <w:numPr>
          <w:ilvl w:val="0"/>
          <w:numId w:val="40"/>
        </w:numPr>
        <w:rPr>
          <w:lang w:val="pt-BR"/>
        </w:rPr>
      </w:pPr>
      <w:r>
        <w:rPr>
          <w:lang w:val="pt-BR"/>
        </w:rPr>
        <w:t>Convenções, termos e abreviações................................................................................................4</w:t>
      </w:r>
    </w:p>
    <w:p w:rsidR="009857A5" w:rsidRDefault="009857A5" w:rsidP="009857A5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Identificação dos requisitos.......................................................................................................4</w:t>
      </w:r>
    </w:p>
    <w:p w:rsidR="009857A5" w:rsidRDefault="009857A5" w:rsidP="009857A5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Prioridade dos requisitos...........................................................................................................4</w:t>
      </w:r>
    </w:p>
    <w:p w:rsidR="009857A5" w:rsidRDefault="009857A5" w:rsidP="009857A5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Fluxos genéricos e complementares.........................................................................................5</w:t>
      </w:r>
    </w:p>
    <w:p w:rsidR="009857A5" w:rsidRDefault="009857A5" w:rsidP="009857A5">
      <w:pPr>
        <w:pStyle w:val="PargrafodaLista"/>
        <w:numPr>
          <w:ilvl w:val="0"/>
          <w:numId w:val="40"/>
        </w:numPr>
        <w:rPr>
          <w:lang w:val="pt-BR"/>
        </w:rPr>
      </w:pPr>
      <w:r>
        <w:rPr>
          <w:lang w:val="pt-BR"/>
        </w:rPr>
        <w:t>Descrição geral do sistema.............................................................................................................5</w:t>
      </w:r>
    </w:p>
    <w:p w:rsidR="009857A5" w:rsidRDefault="009857A5" w:rsidP="009857A5">
      <w:pPr>
        <w:pStyle w:val="PargrafodaLista"/>
        <w:numPr>
          <w:ilvl w:val="0"/>
          <w:numId w:val="40"/>
        </w:numPr>
        <w:rPr>
          <w:lang w:val="pt-BR"/>
        </w:rPr>
      </w:pPr>
      <w:r>
        <w:rPr>
          <w:lang w:val="pt-BR"/>
        </w:rPr>
        <w:t>Atores..............................................................................................................................................5</w:t>
      </w:r>
    </w:p>
    <w:p w:rsidR="009857A5" w:rsidRDefault="009857A5" w:rsidP="009857A5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Diagrama de casos de uso........................................................................................................6</w:t>
      </w:r>
    </w:p>
    <w:p w:rsidR="009857A5" w:rsidRDefault="009857A5" w:rsidP="009857A5">
      <w:pPr>
        <w:pStyle w:val="PargrafodaLista"/>
        <w:numPr>
          <w:ilvl w:val="0"/>
          <w:numId w:val="40"/>
        </w:numPr>
        <w:rPr>
          <w:lang w:val="pt-BR"/>
        </w:rPr>
      </w:pPr>
      <w:r>
        <w:rPr>
          <w:lang w:val="pt-BR"/>
        </w:rPr>
        <w:t>Requisitos Funcionais......................................................................................................................7</w:t>
      </w:r>
    </w:p>
    <w:p w:rsidR="00CE44A8" w:rsidRDefault="009857A5" w:rsidP="00CE44A8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Controle de acesso...................................................................................................................7</w:t>
      </w:r>
    </w:p>
    <w:p w:rsidR="009857A5" w:rsidRPr="00CE44A8" w:rsidRDefault="00CE44A8" w:rsidP="00CE44A8">
      <w:pPr>
        <w:pStyle w:val="PargrafodaLista"/>
        <w:ind w:left="1080"/>
        <w:rPr>
          <w:lang w:val="pt-BR"/>
        </w:rPr>
      </w:pPr>
      <w:r w:rsidRPr="00CE44A8">
        <w:rPr>
          <w:lang w:val="pt-BR"/>
        </w:rPr>
        <w:t xml:space="preserve">[RF001] </w:t>
      </w:r>
      <w:r w:rsidR="009857A5" w:rsidRPr="00CE44A8">
        <w:rPr>
          <w:lang w:val="pt-BR"/>
        </w:rPr>
        <w:t>Autenticação..</w:t>
      </w:r>
      <w:r w:rsidRPr="00CE44A8">
        <w:rPr>
          <w:lang w:val="pt-BR"/>
        </w:rPr>
        <w:t>.</w:t>
      </w:r>
      <w:r w:rsidR="009857A5" w:rsidRPr="00CE44A8">
        <w:rPr>
          <w:lang w:val="pt-BR"/>
        </w:rPr>
        <w:t>...........................................................................................</w:t>
      </w:r>
      <w:r>
        <w:rPr>
          <w:lang w:val="pt-BR"/>
        </w:rPr>
        <w:t>.............</w:t>
      </w:r>
      <w:r w:rsidR="009857A5" w:rsidRPr="00CE44A8">
        <w:rPr>
          <w:lang w:val="pt-BR"/>
        </w:rPr>
        <w:t>.....7</w:t>
      </w:r>
    </w:p>
    <w:p w:rsidR="009857A5" w:rsidRDefault="00CE44A8" w:rsidP="00CE44A8">
      <w:pPr>
        <w:ind w:left="1080"/>
        <w:rPr>
          <w:lang w:val="pt-BR"/>
        </w:rPr>
      </w:pPr>
      <w:r>
        <w:rPr>
          <w:lang w:val="pt-BR"/>
        </w:rPr>
        <w:t>[FP001] Login............................................................................................................................8</w:t>
      </w:r>
    </w:p>
    <w:p w:rsidR="00CE44A8" w:rsidRDefault="00CE44A8" w:rsidP="00CE44A8">
      <w:pPr>
        <w:ind w:left="1080"/>
        <w:rPr>
          <w:lang w:val="pt-BR"/>
        </w:rPr>
      </w:pPr>
      <w:r>
        <w:rPr>
          <w:lang w:val="pt-BR"/>
        </w:rPr>
        <w:t>[FE001] Usuário não cadastrado...............................................................................................8</w:t>
      </w:r>
    </w:p>
    <w:p w:rsidR="00BC3D82" w:rsidRPr="00BC3D82" w:rsidRDefault="00CE44A8" w:rsidP="00BC3D82">
      <w:pPr>
        <w:pStyle w:val="PargrafodaLista"/>
        <w:numPr>
          <w:ilvl w:val="1"/>
          <w:numId w:val="40"/>
        </w:numPr>
        <w:rPr>
          <w:lang w:val="pt-BR"/>
        </w:rPr>
      </w:pPr>
      <w:r w:rsidRPr="00BC3D82">
        <w:rPr>
          <w:lang w:val="pt-BR"/>
        </w:rPr>
        <w:t>Usuários....................................................................................................................................8</w:t>
      </w:r>
    </w:p>
    <w:p w:rsidR="00CE44A8" w:rsidRDefault="00CE44A8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[RF002] Manutenção de Usuários.............................................................................................8</w:t>
      </w:r>
    </w:p>
    <w:p w:rsidR="00CE44A8" w:rsidRDefault="00CE44A8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[FP002] Cadastrar Usuários......................................................................................................9</w:t>
      </w:r>
    </w:p>
    <w:p w:rsidR="00CE44A8" w:rsidRDefault="00CE44A8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[FE002] Usuários já cadastrado..............................................................................................10</w:t>
      </w:r>
    </w:p>
    <w:p w:rsidR="00CE44A8" w:rsidRDefault="00CE44A8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[FE003] Campos obrigatórios com valores inválidos ou vazios..............................................10</w:t>
      </w:r>
    </w:p>
    <w:p w:rsidR="00CE44A8" w:rsidRDefault="00BC25B3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[FP003] Consultar Usuários....................................................................................................10</w:t>
      </w:r>
    </w:p>
    <w:p w:rsidR="00BC25B3" w:rsidRDefault="00BC25B3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[FP004] Alterar Usuários.........................................................................................................11</w:t>
      </w:r>
    </w:p>
    <w:p w:rsidR="00BC25B3" w:rsidRDefault="00BC25B3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[FE004] Usuários já cadastrados............................................................................................11</w:t>
      </w:r>
    </w:p>
    <w:p w:rsidR="00BC25B3" w:rsidRDefault="00BC25B3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[FE005] Campos obrigatórios com valores inválidos ou vazios..............................................11</w:t>
      </w:r>
    </w:p>
    <w:p w:rsidR="00BC25B3" w:rsidRDefault="00BC25B3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[FP005] Excluir Usuários.........................................................................................................11</w:t>
      </w:r>
    </w:p>
    <w:p w:rsidR="00BC25B3" w:rsidRDefault="00BC25B3" w:rsidP="00CE44A8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Operacional</w:t>
      </w:r>
    </w:p>
    <w:p w:rsidR="00BC25B3" w:rsidRDefault="00BC25B3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 xml:space="preserve">[RF003] </w:t>
      </w:r>
      <w:r w:rsidR="00BC3D82">
        <w:rPr>
          <w:lang w:val="pt-BR"/>
        </w:rPr>
        <w:t xml:space="preserve">Manutenção de </w:t>
      </w:r>
      <w:r>
        <w:rPr>
          <w:lang w:val="pt-BR"/>
        </w:rPr>
        <w:t>Notas Fiscais</w:t>
      </w:r>
      <w:r w:rsidR="00BC3D82">
        <w:rPr>
          <w:lang w:val="pt-BR"/>
        </w:rPr>
        <w:t>...................................................................................12</w:t>
      </w:r>
    </w:p>
    <w:p w:rsidR="00BC3D82" w:rsidRDefault="00BC3D82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[FP006] Cadastrar Notas Fiscais............................................................................................13</w:t>
      </w:r>
    </w:p>
    <w:p w:rsidR="00BC3D82" w:rsidRDefault="00BC3D82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[FE006] Campos obrigatórios com valores inválidos ou vazios..............................................14</w:t>
      </w:r>
    </w:p>
    <w:p w:rsidR="00BC3D82" w:rsidRDefault="00BC3D82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[FP007] Consultar Notas Fiscais.............................................................................................14</w:t>
      </w:r>
    </w:p>
    <w:p w:rsidR="00BC3D82" w:rsidRDefault="00BC3D82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[FP008] Alterar Notas Fiscais..................................................................................................14</w:t>
      </w:r>
    </w:p>
    <w:p w:rsidR="00BC3D82" w:rsidRDefault="00BC3D82" w:rsidP="00BC25B3">
      <w:pPr>
        <w:pStyle w:val="PargrafodaLista"/>
        <w:ind w:left="1080"/>
        <w:rPr>
          <w:lang w:val="pt-BR"/>
        </w:rPr>
      </w:pPr>
      <w:r>
        <w:rPr>
          <w:lang w:val="pt-BR"/>
        </w:rPr>
        <w:t>[FE007] Campos obrigatórios com valores inválidos ou vazios..............................................14</w:t>
      </w:r>
    </w:p>
    <w:p w:rsidR="00BC3D82" w:rsidRPr="00BC3D82" w:rsidRDefault="00BC3D82" w:rsidP="00BC3D82">
      <w:pPr>
        <w:pStyle w:val="PargrafodaLista"/>
        <w:ind w:left="1080"/>
        <w:rPr>
          <w:lang w:val="pt-BR"/>
        </w:rPr>
      </w:pPr>
      <w:r>
        <w:rPr>
          <w:lang w:val="pt-BR"/>
        </w:rPr>
        <w:t>[FP009] Excluir Notas Fiscais.................................................................................................14</w:t>
      </w:r>
    </w:p>
    <w:p w:rsidR="00BC25B3" w:rsidRDefault="00B90317" w:rsidP="00CE44A8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Operacional</w:t>
      </w:r>
    </w:p>
    <w:p w:rsidR="00B90317" w:rsidRDefault="00B90317" w:rsidP="00B90317">
      <w:pPr>
        <w:pStyle w:val="PargrafodaLista"/>
        <w:ind w:left="1080"/>
        <w:rPr>
          <w:lang w:val="pt-BR"/>
        </w:rPr>
      </w:pPr>
      <w:r>
        <w:rPr>
          <w:lang w:val="pt-BR"/>
        </w:rPr>
        <w:t>[RF004] Manutenção de Roteiros...........................................................................................15</w:t>
      </w:r>
    </w:p>
    <w:p w:rsidR="00B90317" w:rsidRDefault="00B90317" w:rsidP="00B90317">
      <w:pPr>
        <w:pStyle w:val="PargrafodaLista"/>
        <w:ind w:left="1080"/>
        <w:rPr>
          <w:lang w:val="pt-BR"/>
        </w:rPr>
      </w:pPr>
      <w:r>
        <w:rPr>
          <w:lang w:val="pt-BR"/>
        </w:rPr>
        <w:t>[FP010] Cadastrar Roteiros.....................................................................................................16</w:t>
      </w:r>
    </w:p>
    <w:p w:rsidR="00B90317" w:rsidRDefault="00B90317" w:rsidP="00B90317">
      <w:pPr>
        <w:pStyle w:val="PargrafodaLista"/>
        <w:ind w:left="1080"/>
        <w:rPr>
          <w:lang w:val="pt-BR"/>
        </w:rPr>
      </w:pPr>
      <w:r>
        <w:rPr>
          <w:lang w:val="pt-BR"/>
        </w:rPr>
        <w:t>[FP11] Iniciar Jornada.............................................................................................................16</w:t>
      </w:r>
    </w:p>
    <w:p w:rsidR="00B90317" w:rsidRDefault="00B90317" w:rsidP="00B90317">
      <w:pPr>
        <w:pStyle w:val="PargrafodaLista"/>
        <w:ind w:left="1080"/>
        <w:rPr>
          <w:lang w:val="pt-BR"/>
        </w:rPr>
      </w:pPr>
      <w:r>
        <w:rPr>
          <w:lang w:val="pt-BR"/>
        </w:rPr>
        <w:t>[FP012] Alterar Roteiro............................................................................................................17</w:t>
      </w:r>
    </w:p>
    <w:p w:rsidR="00B90317" w:rsidRDefault="00B90317" w:rsidP="00B90317">
      <w:pPr>
        <w:pStyle w:val="PargrafodaLista"/>
        <w:ind w:left="1080"/>
        <w:rPr>
          <w:lang w:val="pt-BR"/>
        </w:rPr>
      </w:pPr>
      <w:r>
        <w:rPr>
          <w:lang w:val="pt-BR"/>
        </w:rPr>
        <w:t>[FP013] Excluir Roteiro...........................................................................................................17</w:t>
      </w:r>
    </w:p>
    <w:p w:rsidR="00B90317" w:rsidRDefault="00B90317" w:rsidP="00B90317">
      <w:pPr>
        <w:pStyle w:val="PargrafodaLista"/>
        <w:ind w:left="1080"/>
        <w:rPr>
          <w:lang w:val="pt-BR"/>
        </w:rPr>
      </w:pPr>
      <w:r>
        <w:rPr>
          <w:lang w:val="pt-BR"/>
        </w:rPr>
        <w:t>[FE008] Roteiro já cadastrado.................................................................................................17</w:t>
      </w:r>
    </w:p>
    <w:p w:rsidR="00B90317" w:rsidRPr="00B90317" w:rsidRDefault="00B90317" w:rsidP="00B90317">
      <w:pPr>
        <w:pStyle w:val="PargrafodaLista"/>
        <w:numPr>
          <w:ilvl w:val="0"/>
          <w:numId w:val="40"/>
        </w:numPr>
        <w:rPr>
          <w:lang w:val="pt-BR"/>
        </w:rPr>
      </w:pPr>
      <w:r w:rsidRPr="00B90317">
        <w:rPr>
          <w:lang w:val="pt-BR"/>
        </w:rPr>
        <w:t>Requisitos Não Funcionais</w:t>
      </w:r>
    </w:p>
    <w:p w:rsidR="00B90317" w:rsidRDefault="00B90317" w:rsidP="00B90317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Usabilidade..............................................................................................................................18</w:t>
      </w:r>
    </w:p>
    <w:p w:rsidR="00B90317" w:rsidRPr="001E4BC5" w:rsidRDefault="00B90317" w:rsidP="001E4BC5">
      <w:pPr>
        <w:pStyle w:val="PargrafodaLista"/>
        <w:ind w:left="1080"/>
        <w:rPr>
          <w:lang w:val="pt-BR"/>
        </w:rPr>
      </w:pPr>
      <w:r w:rsidRPr="001E4BC5">
        <w:rPr>
          <w:lang w:val="pt-BR"/>
        </w:rPr>
        <w:t>[RNF001] Facilidade de navegação entre as telas.................................................................18</w:t>
      </w:r>
    </w:p>
    <w:p w:rsidR="00B90317" w:rsidRDefault="00B90317" w:rsidP="00B90317">
      <w:pPr>
        <w:pStyle w:val="PargrafodaLista"/>
        <w:ind w:left="1080"/>
        <w:rPr>
          <w:lang w:val="pt-BR"/>
        </w:rPr>
      </w:pPr>
      <w:r>
        <w:rPr>
          <w:lang w:val="pt-BR"/>
        </w:rPr>
        <w:t>[RNF002] Padrão responsivo de tela......................................................................................18</w:t>
      </w:r>
    </w:p>
    <w:p w:rsidR="00B90317" w:rsidRPr="001E4BC5" w:rsidRDefault="00B90317" w:rsidP="001E4BC5">
      <w:pPr>
        <w:pStyle w:val="PargrafodaLista"/>
        <w:numPr>
          <w:ilvl w:val="1"/>
          <w:numId w:val="40"/>
        </w:numPr>
        <w:rPr>
          <w:lang w:val="pt-BR"/>
        </w:rPr>
      </w:pPr>
      <w:r w:rsidRPr="001E4BC5">
        <w:rPr>
          <w:lang w:val="pt-BR"/>
        </w:rPr>
        <w:t>Confiabilidade...........</w:t>
      </w:r>
      <w:r w:rsidR="001E4BC5">
        <w:rPr>
          <w:lang w:val="pt-BR"/>
        </w:rPr>
        <w:t>.................</w:t>
      </w:r>
      <w:r w:rsidRPr="001E4BC5">
        <w:rPr>
          <w:lang w:val="pt-BR"/>
        </w:rPr>
        <w:t>..............................................................................................18</w:t>
      </w:r>
    </w:p>
    <w:p w:rsidR="00B90317" w:rsidRDefault="001E4BC5" w:rsidP="001E4BC5">
      <w:pPr>
        <w:pStyle w:val="PargrafodaLista"/>
        <w:ind w:left="1080"/>
        <w:rPr>
          <w:lang w:val="pt-BR"/>
        </w:rPr>
      </w:pPr>
      <w:r>
        <w:rPr>
          <w:lang w:val="pt-BR"/>
        </w:rPr>
        <w:t>[RNF003] Confiabilidade.........................................................................................................18</w:t>
      </w:r>
    </w:p>
    <w:p w:rsidR="001E4BC5" w:rsidRDefault="001E4BC5" w:rsidP="001E4BC5">
      <w:pPr>
        <w:pStyle w:val="PargrafodaLista"/>
        <w:numPr>
          <w:ilvl w:val="1"/>
          <w:numId w:val="40"/>
        </w:numPr>
        <w:rPr>
          <w:lang w:val="pt-BR"/>
        </w:rPr>
      </w:pPr>
      <w:r w:rsidRPr="001E4BC5">
        <w:rPr>
          <w:lang w:val="pt-BR"/>
        </w:rPr>
        <w:t>Desempenho</w:t>
      </w:r>
      <w:r>
        <w:rPr>
          <w:lang w:val="pt-BR"/>
        </w:rPr>
        <w:t>...........................................................................................................................18</w:t>
      </w:r>
    </w:p>
    <w:p w:rsidR="001E4BC5" w:rsidRDefault="001E4BC5" w:rsidP="001E4BC5">
      <w:pPr>
        <w:pStyle w:val="PargrafodaLista"/>
        <w:ind w:left="1080"/>
        <w:rPr>
          <w:lang w:val="pt-BR"/>
        </w:rPr>
      </w:pPr>
      <w:r>
        <w:rPr>
          <w:lang w:val="pt-BR"/>
        </w:rPr>
        <w:t>[RNF004] Desempenho...........................................................................................................18</w:t>
      </w:r>
    </w:p>
    <w:p w:rsidR="001E4BC5" w:rsidRDefault="001E4BC5" w:rsidP="001E4BC5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Segurança</w:t>
      </w:r>
    </w:p>
    <w:p w:rsidR="001E4BC5" w:rsidRDefault="001E4BC5" w:rsidP="001E4BC5">
      <w:pPr>
        <w:pStyle w:val="PargrafodaLista"/>
        <w:ind w:left="1080"/>
        <w:rPr>
          <w:lang w:val="pt-BR"/>
        </w:rPr>
      </w:pPr>
      <w:r>
        <w:rPr>
          <w:lang w:val="pt-BR"/>
        </w:rPr>
        <w:t>[RNF005] Perfil do Usuário.....................................................................................................19</w:t>
      </w:r>
    </w:p>
    <w:p w:rsidR="00B90317" w:rsidRDefault="001E4BC5" w:rsidP="00CE44A8">
      <w:pPr>
        <w:pStyle w:val="PargrafodaLista"/>
        <w:numPr>
          <w:ilvl w:val="1"/>
          <w:numId w:val="40"/>
        </w:numPr>
        <w:rPr>
          <w:lang w:val="pt-BR"/>
        </w:rPr>
      </w:pPr>
      <w:r>
        <w:rPr>
          <w:lang w:val="pt-BR"/>
        </w:rPr>
        <w:t>Padrões</w:t>
      </w:r>
    </w:p>
    <w:p w:rsidR="001E4BC5" w:rsidRDefault="001E4BC5" w:rsidP="001E4BC5">
      <w:pPr>
        <w:pStyle w:val="PargrafodaLista"/>
        <w:ind w:left="1080"/>
        <w:rPr>
          <w:lang w:val="pt-BR"/>
        </w:rPr>
      </w:pPr>
      <w:r>
        <w:rPr>
          <w:lang w:val="pt-BR"/>
        </w:rPr>
        <w:t>[RNF006] Padrões de Projeto.................................................................................................19</w:t>
      </w:r>
    </w:p>
    <w:p w:rsidR="001E4BC5" w:rsidRDefault="001E4BC5" w:rsidP="001E4BC5">
      <w:pPr>
        <w:pStyle w:val="PargrafodaLista"/>
        <w:ind w:left="1080"/>
        <w:rPr>
          <w:lang w:val="pt-BR"/>
        </w:rPr>
      </w:pPr>
      <w:r>
        <w:rPr>
          <w:lang w:val="pt-BR"/>
        </w:rPr>
        <w:t>Diagrama de Classes do SmallROAD.....................................................................................20</w:t>
      </w:r>
    </w:p>
    <w:p w:rsidR="001E4BC5" w:rsidRDefault="001E4BC5" w:rsidP="001E4BC5">
      <w:pPr>
        <w:pStyle w:val="PargrafodaLista"/>
        <w:ind w:left="1080"/>
        <w:rPr>
          <w:lang w:val="pt-BR"/>
        </w:rPr>
      </w:pPr>
      <w:r>
        <w:rPr>
          <w:lang w:val="pt-BR"/>
        </w:rPr>
        <w:t>Diagrama de Atividades do SmallROAD.................................................................................21</w:t>
      </w:r>
    </w:p>
    <w:p w:rsidR="001E4BC5" w:rsidRDefault="001E4BC5" w:rsidP="001E4BC5">
      <w:pPr>
        <w:pStyle w:val="PargrafodaLista"/>
        <w:ind w:left="1080"/>
        <w:rPr>
          <w:lang w:val="pt-BR"/>
        </w:rPr>
      </w:pPr>
      <w:r>
        <w:rPr>
          <w:lang w:val="pt-BR"/>
        </w:rPr>
        <w:t>Diagrama de Sequencias do SmallROAD...............................................................................22</w:t>
      </w:r>
    </w:p>
    <w:p w:rsidR="001E4BC5" w:rsidRPr="00CE44A8" w:rsidRDefault="001E4BC5" w:rsidP="001E4BC5">
      <w:pPr>
        <w:pStyle w:val="PargrafodaLista"/>
        <w:ind w:left="1080"/>
        <w:rPr>
          <w:lang w:val="pt-BR"/>
        </w:rPr>
      </w:pPr>
    </w:p>
    <w:p w:rsidR="00AE1F2F" w:rsidRPr="00E62D72" w:rsidRDefault="00AE1F2F" w:rsidP="00AE1F2F">
      <w:pPr>
        <w:tabs>
          <w:tab w:val="left" w:pos="4005"/>
        </w:tabs>
        <w:rPr>
          <w:lang w:val="pt-BR"/>
        </w:rPr>
      </w:pPr>
      <w:r w:rsidRPr="00E62D72">
        <w:rPr>
          <w:lang w:val="pt-BR"/>
        </w:rPr>
        <w:tab/>
      </w:r>
    </w:p>
    <w:p w:rsidR="00A767B5" w:rsidRPr="00E62D72" w:rsidRDefault="00A767B5" w:rsidP="004B6852">
      <w:pPr>
        <w:pStyle w:val="Titulo1-doc"/>
      </w:pPr>
      <w:bookmarkStart w:id="1" w:name="_Toc39378853"/>
      <w:bookmarkStart w:id="2" w:name="_Toc81106364"/>
      <w:bookmarkStart w:id="3" w:name="_Toc116412605"/>
      <w:bookmarkStart w:id="4" w:name="_Toc436203376"/>
      <w:bookmarkStart w:id="5" w:name="_Toc458833083"/>
      <w:bookmarkStart w:id="6" w:name="_Toc43627739"/>
      <w:bookmarkStart w:id="7" w:name="_Toc43627775"/>
      <w:r w:rsidRPr="00E62D72">
        <w:lastRenderedPageBreak/>
        <w:t>Introdução</w:t>
      </w:r>
      <w:bookmarkEnd w:id="1"/>
      <w:bookmarkEnd w:id="2"/>
      <w:bookmarkEnd w:id="3"/>
    </w:p>
    <w:p w:rsidR="00F43571" w:rsidRPr="00E62D72" w:rsidRDefault="00F43571" w:rsidP="00DC7CBB">
      <w:pPr>
        <w:pStyle w:val="Normal-Arial"/>
        <w:rPr>
          <w:lang w:val="pt-BR"/>
        </w:rPr>
      </w:pPr>
    </w:p>
    <w:p w:rsidR="00632590" w:rsidRPr="00D46FBB" w:rsidRDefault="00A10099" w:rsidP="00632590">
      <w:pPr>
        <w:pStyle w:val="Comentario-Normal"/>
        <w:rPr>
          <w:color w:val="auto"/>
        </w:rPr>
      </w:pPr>
      <w:r w:rsidRPr="00D46FBB">
        <w:rPr>
          <w:color w:val="auto"/>
        </w:rPr>
        <w:t xml:space="preserve">Este documento </w:t>
      </w:r>
      <w:r w:rsidR="00D46FBB">
        <w:rPr>
          <w:color w:val="auto"/>
        </w:rPr>
        <w:t>contém</w:t>
      </w:r>
      <w:r w:rsidRPr="00D46FBB">
        <w:rPr>
          <w:color w:val="auto"/>
        </w:rPr>
        <w:t xml:space="preserve"> a especificação funcional do sistema </w:t>
      </w:r>
      <w:r w:rsidR="00946B2E">
        <w:rPr>
          <w:color w:val="auto"/>
        </w:rPr>
        <w:t>SmallROAD</w:t>
      </w:r>
      <w:r w:rsidRPr="00D46FBB">
        <w:rPr>
          <w:color w:val="auto"/>
        </w:rPr>
        <w:t>, descrevendo e detalhando suas funcionalidades.</w:t>
      </w:r>
    </w:p>
    <w:p w:rsidR="00A767B5" w:rsidRPr="00D46FBB" w:rsidRDefault="00A767B5" w:rsidP="00A767B5">
      <w:pPr>
        <w:rPr>
          <w:lang w:val="pt-BR"/>
        </w:rPr>
      </w:pPr>
    </w:p>
    <w:p w:rsidR="006A1BB0" w:rsidRPr="00E62D72" w:rsidRDefault="006A1BB0" w:rsidP="00A767B5">
      <w:pPr>
        <w:rPr>
          <w:lang w:val="pt-BR"/>
        </w:rPr>
      </w:pPr>
    </w:p>
    <w:p w:rsidR="00A767B5" w:rsidRPr="00E62D72" w:rsidRDefault="00A767B5" w:rsidP="00261C93">
      <w:pPr>
        <w:pStyle w:val="Titulo1-doc"/>
      </w:pPr>
      <w:bookmarkStart w:id="8" w:name="_Toc467473440"/>
      <w:bookmarkStart w:id="9" w:name="_Toc467473972"/>
      <w:bookmarkStart w:id="10" w:name="_Toc467477711"/>
      <w:bookmarkStart w:id="11" w:name="_Toc467494865"/>
      <w:bookmarkStart w:id="12" w:name="_Toc467495235"/>
      <w:bookmarkStart w:id="13" w:name="_Toc468086041"/>
      <w:bookmarkStart w:id="14" w:name="_Toc480872033"/>
      <w:bookmarkStart w:id="15" w:name="_Toc80156"/>
      <w:bookmarkStart w:id="16" w:name="_Toc1541407"/>
      <w:bookmarkStart w:id="17" w:name="_Toc1541678"/>
      <w:bookmarkStart w:id="18" w:name="_Toc1541767"/>
      <w:bookmarkStart w:id="19" w:name="_Toc2057494"/>
      <w:bookmarkStart w:id="20" w:name="_Toc39378854"/>
      <w:bookmarkStart w:id="21" w:name="_Toc81106365"/>
      <w:bookmarkStart w:id="22" w:name="_Toc116412606"/>
      <w:r w:rsidRPr="00E62D72">
        <w:t>Visão geral deste documento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F43571" w:rsidRPr="00E62D72" w:rsidRDefault="00F43571" w:rsidP="00A767B5">
      <w:pPr>
        <w:rPr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Esta introdução fornece</w:t>
      </w:r>
      <w:r w:rsidR="00946B2E">
        <w:rPr>
          <w:lang w:val="pt-BR"/>
        </w:rPr>
        <w:t xml:space="preserve"> todas</w:t>
      </w:r>
      <w:r w:rsidRPr="00E62D72">
        <w:rPr>
          <w:lang w:val="pt-BR"/>
        </w:rPr>
        <w:t xml:space="preserve"> as informações necessárias para que se faça um bom uso d</w:t>
      </w:r>
      <w:r w:rsidR="00946B2E">
        <w:rPr>
          <w:lang w:val="pt-BR"/>
        </w:rPr>
        <w:t>o mesmo</w:t>
      </w:r>
      <w:r w:rsidRPr="00E62D72">
        <w:rPr>
          <w:lang w:val="pt-BR"/>
        </w:rPr>
        <w:t>, explicitando seus objetivos e as convenções que foram adotadas no texto</w:t>
      </w:r>
    </w:p>
    <w:p w:rsidR="00A767B5" w:rsidRPr="00E62D72" w:rsidRDefault="00A767B5" w:rsidP="00A767B5">
      <w:pPr>
        <w:rPr>
          <w:szCs w:val="24"/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b/>
          <w:lang w:val="pt-BR"/>
        </w:rPr>
        <w:t xml:space="preserve">Seção </w:t>
      </w:r>
      <w:r w:rsidR="00B16D7D">
        <w:rPr>
          <w:b/>
          <w:lang w:val="pt-BR"/>
        </w:rPr>
        <w:t>4</w:t>
      </w:r>
      <w:r w:rsidRPr="00E62D72">
        <w:rPr>
          <w:b/>
          <w:lang w:val="pt-BR"/>
        </w:rPr>
        <w:t xml:space="preserve"> – </w:t>
      </w:r>
      <w:r w:rsidRPr="00E62D72">
        <w:rPr>
          <w:lang w:val="pt-BR"/>
        </w:rPr>
        <w:t>Descrição geral do sistema: apresenta uma visão geral do sistema, caracterizando qual é o seu escopo e descrevendo seus usuários.</w:t>
      </w:r>
    </w:p>
    <w:p w:rsidR="006A1BB0" w:rsidRDefault="006A1BB0" w:rsidP="00632590">
      <w:pPr>
        <w:pStyle w:val="Normal-Arial"/>
        <w:rPr>
          <w:b/>
          <w:lang w:val="pt-BR"/>
        </w:rPr>
      </w:pPr>
    </w:p>
    <w:p w:rsidR="00DC7CBB" w:rsidRPr="00E62D72" w:rsidRDefault="00DC7CBB" w:rsidP="00632590">
      <w:pPr>
        <w:pStyle w:val="Normal-Arial"/>
        <w:rPr>
          <w:lang w:val="pt-BR"/>
        </w:rPr>
      </w:pPr>
      <w:r w:rsidRPr="00E62D72">
        <w:rPr>
          <w:b/>
          <w:lang w:val="pt-BR"/>
        </w:rPr>
        <w:t xml:space="preserve">Seção </w:t>
      </w:r>
      <w:r w:rsidR="00B16D7D">
        <w:rPr>
          <w:b/>
          <w:lang w:val="pt-BR"/>
        </w:rPr>
        <w:t>5</w:t>
      </w:r>
      <w:r w:rsidRPr="00E62D72">
        <w:rPr>
          <w:b/>
          <w:lang w:val="pt-BR"/>
        </w:rPr>
        <w:t xml:space="preserve"> – </w:t>
      </w:r>
      <w:r w:rsidRPr="00E62D72">
        <w:rPr>
          <w:lang w:val="pt-BR"/>
        </w:rPr>
        <w:t xml:space="preserve">Atores: especifica os atores que utilizarão o sistema a ser </w:t>
      </w:r>
      <w:r w:rsidR="006338BE">
        <w:rPr>
          <w:lang w:val="pt-BR"/>
        </w:rPr>
        <w:t>operado</w:t>
      </w:r>
      <w:r w:rsidRPr="00E62D72">
        <w:rPr>
          <w:lang w:val="pt-BR"/>
        </w:rPr>
        <w:t xml:space="preserve"> através dos requisitos apresentados.</w:t>
      </w:r>
    </w:p>
    <w:p w:rsidR="006A1BB0" w:rsidRDefault="006A1BB0" w:rsidP="00632590">
      <w:pPr>
        <w:pStyle w:val="Normal-Arial"/>
        <w:rPr>
          <w:b/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b/>
          <w:lang w:val="pt-BR"/>
        </w:rPr>
        <w:t xml:space="preserve">Seção </w:t>
      </w:r>
      <w:r w:rsidR="00B16D7D">
        <w:rPr>
          <w:b/>
          <w:lang w:val="pt-BR"/>
        </w:rPr>
        <w:t>6</w:t>
      </w:r>
      <w:r w:rsidRPr="00E62D72">
        <w:rPr>
          <w:b/>
          <w:lang w:val="pt-BR"/>
        </w:rPr>
        <w:t xml:space="preserve"> – </w:t>
      </w:r>
      <w:r w:rsidRPr="00E62D72">
        <w:rPr>
          <w:lang w:val="pt-BR"/>
        </w:rPr>
        <w:t>Requisitos funcionais (casos de uso): especifica todos os requisitos funcionais do sistema, descrevendo os fluxos de eventos, prioridades, atores, entradas e saídas de cada caso de uso a ser implementado.</w:t>
      </w:r>
    </w:p>
    <w:p w:rsidR="006A1BB0" w:rsidRDefault="006A1BB0" w:rsidP="00632590">
      <w:pPr>
        <w:pStyle w:val="Normal-Arial"/>
        <w:rPr>
          <w:b/>
          <w:lang w:val="pt-BR"/>
        </w:rPr>
      </w:pPr>
    </w:p>
    <w:p w:rsidR="00A767B5" w:rsidRPr="00E62D72" w:rsidRDefault="00657381" w:rsidP="00632590">
      <w:pPr>
        <w:pStyle w:val="Normal-Arial"/>
        <w:rPr>
          <w:lang w:val="pt-BR"/>
        </w:rPr>
      </w:pPr>
      <w:r>
        <w:rPr>
          <w:b/>
          <w:lang w:val="pt-BR"/>
        </w:rPr>
        <w:t xml:space="preserve">Seção </w:t>
      </w:r>
      <w:r w:rsidR="00B16D7D">
        <w:rPr>
          <w:b/>
          <w:lang w:val="pt-BR"/>
        </w:rPr>
        <w:t>6</w:t>
      </w:r>
      <w:r w:rsidR="00A767B5" w:rsidRPr="00E62D72">
        <w:rPr>
          <w:b/>
          <w:lang w:val="pt-BR"/>
        </w:rPr>
        <w:t xml:space="preserve"> – </w:t>
      </w:r>
      <w:r w:rsidR="00A767B5" w:rsidRPr="00E62D72">
        <w:rPr>
          <w:lang w:val="pt-BR"/>
        </w:rPr>
        <w:t>Requisitos não funcionais: especifica todos os requisitos não funcionais do sistema, divididos em requisitos de usabilidade, confiabilidade, desempenho, segurança, distribuição, adequação a padrões e requisitos de hardware e software</w:t>
      </w:r>
      <w:r w:rsidR="00504C04">
        <w:rPr>
          <w:lang w:val="pt-BR"/>
        </w:rPr>
        <w:t>, além dos Diagramas UML</w:t>
      </w:r>
      <w:r w:rsidR="00A767B5" w:rsidRPr="00E62D72">
        <w:rPr>
          <w:lang w:val="pt-BR"/>
        </w:rPr>
        <w:t>.</w:t>
      </w:r>
    </w:p>
    <w:p w:rsidR="006A1BB0" w:rsidRPr="00E62D72" w:rsidRDefault="006A1BB0" w:rsidP="00A767B5">
      <w:pPr>
        <w:rPr>
          <w:szCs w:val="24"/>
          <w:lang w:val="pt-BR"/>
        </w:rPr>
      </w:pPr>
    </w:p>
    <w:p w:rsidR="00A767B5" w:rsidRPr="00E62D72" w:rsidRDefault="00A767B5" w:rsidP="004B6852">
      <w:pPr>
        <w:pStyle w:val="Titulo1-doc"/>
      </w:pPr>
      <w:bookmarkStart w:id="23" w:name="_Toc467473441"/>
      <w:bookmarkStart w:id="24" w:name="_Toc467473973"/>
      <w:bookmarkStart w:id="25" w:name="_Toc467477712"/>
      <w:bookmarkStart w:id="26" w:name="_Toc467494866"/>
      <w:bookmarkStart w:id="27" w:name="_Toc467495236"/>
      <w:bookmarkStart w:id="28" w:name="_Toc468086042"/>
      <w:bookmarkStart w:id="29" w:name="_Toc480872034"/>
      <w:bookmarkStart w:id="30" w:name="_Toc80157"/>
      <w:bookmarkStart w:id="31" w:name="_Toc1541408"/>
      <w:bookmarkStart w:id="32" w:name="_Toc1541679"/>
      <w:bookmarkStart w:id="33" w:name="_Toc1541768"/>
      <w:bookmarkStart w:id="34" w:name="_Toc2057495"/>
      <w:bookmarkStart w:id="35" w:name="_Toc39378855"/>
      <w:bookmarkStart w:id="36" w:name="_Toc81106366"/>
      <w:bookmarkStart w:id="37" w:name="_Ref96965467"/>
      <w:bookmarkStart w:id="38" w:name="_Toc116412607"/>
      <w:r w:rsidRPr="00E62D72">
        <w:t xml:space="preserve">Convenções, termos e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E62D72">
        <w:t>abreviações</w:t>
      </w:r>
      <w:bookmarkEnd w:id="35"/>
      <w:bookmarkEnd w:id="36"/>
      <w:bookmarkEnd w:id="37"/>
      <w:bookmarkEnd w:id="38"/>
    </w:p>
    <w:p w:rsidR="00F43571" w:rsidRPr="00E62D72" w:rsidRDefault="00F43571" w:rsidP="00A767B5">
      <w:pPr>
        <w:rPr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A correta interpretação deste documento exige o conhecimento de algumas convenções e termos específicos, que são descritos a seguir.</w:t>
      </w:r>
    </w:p>
    <w:p w:rsidR="00F43571" w:rsidRPr="00E62D72" w:rsidRDefault="00F43571" w:rsidP="00A767B5">
      <w:pPr>
        <w:rPr>
          <w:lang w:val="pt-BR"/>
        </w:rPr>
      </w:pPr>
    </w:p>
    <w:p w:rsidR="00A767B5" w:rsidRPr="00E62D72" w:rsidRDefault="00A767B5" w:rsidP="00FB7A1A">
      <w:pPr>
        <w:pStyle w:val="Titulo2-doc"/>
      </w:pPr>
      <w:bookmarkStart w:id="39" w:name="_Toc468086043"/>
      <w:bookmarkStart w:id="40" w:name="_Toc480872035"/>
      <w:bookmarkStart w:id="41" w:name="_Toc80158"/>
      <w:bookmarkStart w:id="42" w:name="_Toc1541409"/>
      <w:bookmarkStart w:id="43" w:name="_Toc1541680"/>
      <w:bookmarkStart w:id="44" w:name="_Toc1541769"/>
      <w:bookmarkStart w:id="45" w:name="_Toc2057496"/>
      <w:bookmarkStart w:id="46" w:name="_Toc39378856"/>
      <w:bookmarkStart w:id="47" w:name="_Toc81106367"/>
      <w:bookmarkStart w:id="48" w:name="_Toc116412608"/>
      <w:r w:rsidRPr="00E62D72">
        <w:t>Identificação dos Requisitos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Por convenção, a referência a requisitos é feita através do nome da subseção onde eles estão descritos, seguidos do</w:t>
      </w:r>
      <w:r w:rsidRPr="00E62D72">
        <w:rPr>
          <w:szCs w:val="24"/>
          <w:lang w:val="pt-BR"/>
        </w:rPr>
        <w:t xml:space="preserve"> </w:t>
      </w:r>
      <w:r w:rsidRPr="00E62D72">
        <w:rPr>
          <w:lang w:val="pt-BR"/>
        </w:rPr>
        <w:t>identificador do requisito, de acordo com o esquema abaixo:</w:t>
      </w:r>
    </w:p>
    <w:p w:rsidR="00632590" w:rsidRPr="00E62D72" w:rsidRDefault="00632590" w:rsidP="00632590">
      <w:pPr>
        <w:pStyle w:val="Normal-Arial"/>
        <w:rPr>
          <w:lang w:val="pt-BR"/>
        </w:rPr>
      </w:pPr>
    </w:p>
    <w:p w:rsidR="00A767B5" w:rsidRPr="00E62D72" w:rsidRDefault="00A767B5" w:rsidP="00657381">
      <w:pPr>
        <w:pStyle w:val="Normal-Arial"/>
        <w:rPr>
          <w:b/>
          <w:lang w:val="pt-BR"/>
        </w:rPr>
      </w:pPr>
      <w:r w:rsidRPr="00E62D72">
        <w:rPr>
          <w:b/>
          <w:lang w:val="pt-BR"/>
        </w:rPr>
        <w:t>[nome da subseção.identificador do requisito]</w:t>
      </w:r>
    </w:p>
    <w:p w:rsidR="00A767B5" w:rsidRPr="00E62D72" w:rsidRDefault="00A767B5" w:rsidP="00632590">
      <w:pPr>
        <w:pStyle w:val="Normal-Arial"/>
        <w:rPr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Por exemplo, [F</w:t>
      </w:r>
      <w:r w:rsidR="00657381">
        <w:rPr>
          <w:lang w:val="pt-BR"/>
        </w:rPr>
        <w:t>P</w:t>
      </w:r>
      <w:r w:rsidR="00E30662">
        <w:rPr>
          <w:lang w:val="pt-BR"/>
        </w:rPr>
        <w:t>003</w:t>
      </w:r>
      <w:r w:rsidRPr="00E62D72">
        <w:rPr>
          <w:lang w:val="pt-BR"/>
        </w:rPr>
        <w:t xml:space="preserve">] </w:t>
      </w:r>
      <w:r w:rsidR="00657381">
        <w:rPr>
          <w:lang w:val="pt-BR"/>
        </w:rPr>
        <w:t>descreve um fluxo principal</w:t>
      </w:r>
      <w:r w:rsidRPr="00E62D72">
        <w:rPr>
          <w:lang w:val="pt-BR"/>
        </w:rPr>
        <w:t xml:space="preserve"> em uma subseção chamada “</w:t>
      </w:r>
      <w:r w:rsidR="00657381">
        <w:rPr>
          <w:lang w:val="pt-BR"/>
        </w:rPr>
        <w:t>Consulta Usuário</w:t>
      </w:r>
      <w:r w:rsidRPr="00E62D72">
        <w:rPr>
          <w:lang w:val="pt-BR"/>
        </w:rPr>
        <w:t>”, em um bloco identificado pelo número [RF</w:t>
      </w:r>
      <w:r w:rsidR="00C43D5D">
        <w:rPr>
          <w:lang w:val="pt-BR"/>
        </w:rPr>
        <w:t>002</w:t>
      </w:r>
      <w:r w:rsidRPr="00E62D72">
        <w:rPr>
          <w:lang w:val="pt-BR"/>
        </w:rPr>
        <w:t>]</w:t>
      </w:r>
      <w:r w:rsidR="00657381">
        <w:rPr>
          <w:lang w:val="pt-BR"/>
        </w:rPr>
        <w:t xml:space="preserve"> com a descrição “Usuários”</w:t>
      </w:r>
      <w:r w:rsidRPr="00E62D72">
        <w:rPr>
          <w:lang w:val="pt-BR"/>
        </w:rPr>
        <w:t>.</w:t>
      </w:r>
    </w:p>
    <w:p w:rsidR="006A1BB0" w:rsidRPr="00E62D72" w:rsidRDefault="006A1BB0" w:rsidP="00A767B5">
      <w:pPr>
        <w:rPr>
          <w:lang w:val="pt-BR"/>
        </w:rPr>
      </w:pPr>
    </w:p>
    <w:p w:rsidR="00A767B5" w:rsidRPr="00E62D72" w:rsidRDefault="00A767B5" w:rsidP="00FB7A1A">
      <w:pPr>
        <w:pStyle w:val="Titulo2-doc"/>
      </w:pPr>
      <w:bookmarkStart w:id="49" w:name="_Toc468086044"/>
      <w:bookmarkStart w:id="50" w:name="_Toc480872036"/>
      <w:bookmarkStart w:id="51" w:name="_Toc80159"/>
      <w:bookmarkStart w:id="52" w:name="_Toc1541410"/>
      <w:bookmarkStart w:id="53" w:name="_Toc1541681"/>
      <w:bookmarkStart w:id="54" w:name="_Toc1541770"/>
      <w:bookmarkStart w:id="55" w:name="_Toc2057497"/>
      <w:bookmarkStart w:id="56" w:name="_Toc39378857"/>
      <w:bookmarkStart w:id="57" w:name="_Toc81106368"/>
      <w:bookmarkStart w:id="58" w:name="_Toc116412609"/>
      <w:r w:rsidRPr="00E62D72">
        <w:t>Prioridades dos Requisitos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 xml:space="preserve">Para estabelecer a prioridade dos requisitos foram adotadas as denominações “essenciais”, “importantes” e “desejáveis”, onde: </w:t>
      </w:r>
    </w:p>
    <w:p w:rsidR="006A1BB0" w:rsidRDefault="006A1BB0" w:rsidP="00632590">
      <w:pPr>
        <w:pStyle w:val="Normal-Arial"/>
        <w:rPr>
          <w:rFonts w:cs="Arial"/>
          <w:b/>
          <w:lang w:val="pt-BR"/>
        </w:rPr>
      </w:pPr>
    </w:p>
    <w:p w:rsidR="00A767B5" w:rsidRPr="00E62D72" w:rsidRDefault="00A767B5" w:rsidP="00632590">
      <w:pPr>
        <w:pStyle w:val="Normal-Arial"/>
        <w:rPr>
          <w:rFonts w:cs="Arial"/>
          <w:lang w:val="pt-BR"/>
        </w:rPr>
      </w:pPr>
      <w:r w:rsidRPr="00E62D72">
        <w:rPr>
          <w:rFonts w:cs="Arial"/>
          <w:b/>
          <w:lang w:val="pt-BR"/>
        </w:rPr>
        <w:t xml:space="preserve">Essencial </w:t>
      </w:r>
      <w:r w:rsidRPr="00E62D72">
        <w:rPr>
          <w:rFonts w:cs="Arial"/>
          <w:lang w:val="pt-BR"/>
        </w:rPr>
        <w:t>é o requisito sem o qual o sistema não entra em funcionamento. Requisitos essenciais são requisitos imprescindíveis, que têm que ser implementados impreterivelmente.</w:t>
      </w:r>
    </w:p>
    <w:p w:rsidR="006A1BB0" w:rsidRDefault="006A1BB0" w:rsidP="00632590">
      <w:pPr>
        <w:pStyle w:val="Normal-Arial"/>
        <w:rPr>
          <w:rFonts w:cs="Arial"/>
          <w:b/>
          <w:lang w:val="pt-BR"/>
        </w:rPr>
      </w:pPr>
    </w:p>
    <w:p w:rsidR="00A767B5" w:rsidRPr="00E62D72" w:rsidRDefault="00A767B5" w:rsidP="00632590">
      <w:pPr>
        <w:pStyle w:val="Normal-Arial"/>
        <w:rPr>
          <w:rFonts w:cs="Arial"/>
          <w:lang w:val="pt-BR"/>
        </w:rPr>
      </w:pPr>
      <w:r w:rsidRPr="00E62D72">
        <w:rPr>
          <w:rFonts w:cs="Arial"/>
          <w:b/>
          <w:lang w:val="pt-BR"/>
        </w:rPr>
        <w:t xml:space="preserve">Importante </w:t>
      </w:r>
      <w:r w:rsidRPr="00E62D72">
        <w:rPr>
          <w:rFonts w:cs="Arial"/>
          <w:lang w:val="pt-BR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:rsidR="006A1BB0" w:rsidRDefault="006A1BB0" w:rsidP="00632590">
      <w:pPr>
        <w:pStyle w:val="Normal-Arial"/>
        <w:rPr>
          <w:rFonts w:cs="Arial"/>
          <w:b/>
          <w:lang w:val="pt-BR"/>
        </w:rPr>
      </w:pPr>
    </w:p>
    <w:p w:rsidR="00A767B5" w:rsidRDefault="00A767B5" w:rsidP="00632590">
      <w:pPr>
        <w:pStyle w:val="Normal-Arial"/>
        <w:rPr>
          <w:rFonts w:cs="Arial"/>
          <w:lang w:val="pt-BR"/>
        </w:rPr>
      </w:pPr>
      <w:r w:rsidRPr="00E62D72">
        <w:rPr>
          <w:rFonts w:cs="Arial"/>
          <w:b/>
          <w:lang w:val="pt-BR"/>
        </w:rPr>
        <w:t xml:space="preserve">Desejável </w:t>
      </w:r>
      <w:r w:rsidRPr="00E62D72">
        <w:rPr>
          <w:rFonts w:cs="Arial"/>
          <w:lang w:val="pt-BR"/>
        </w:rPr>
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6F0E94" w:rsidRDefault="00655BEF" w:rsidP="006F0E94">
      <w:pPr>
        <w:pStyle w:val="Titulo2-doc"/>
      </w:pPr>
      <w:r>
        <w:lastRenderedPageBreak/>
        <w:t>Fluxos Genéricos e Complementares</w:t>
      </w:r>
    </w:p>
    <w:p w:rsidR="00655BEF" w:rsidRPr="00655BEF" w:rsidRDefault="00655BEF" w:rsidP="00655BEF">
      <w:pPr>
        <w:rPr>
          <w:lang w:val="pt-BR"/>
        </w:rPr>
      </w:pPr>
      <w:r>
        <w:rPr>
          <w:lang w:val="pt-BR"/>
        </w:rPr>
        <w:t>Fica convencionado que, nos requisitos funcionais que envolvem CRUD, existirá um fluxo principal no módulo central, que será completado dentro de cada funcionalidade, com os processamentos e telas respectivos à sua aplicabilidade. As mesmas regras se estendem aos fluxos de exceção e alternativo.</w:t>
      </w:r>
      <w:r w:rsidR="00F90DCA">
        <w:rPr>
          <w:lang w:val="pt-BR"/>
        </w:rPr>
        <w:t xml:space="preserve"> A inexistência dos fluxos de exceção e/ou alternativo, no corpo de uma funcionalidade, significa que os mesmos não são necessários da mesma.</w:t>
      </w:r>
    </w:p>
    <w:p w:rsidR="006F0E94" w:rsidRDefault="006F0E94" w:rsidP="00632590">
      <w:pPr>
        <w:pStyle w:val="Normal-Arial"/>
        <w:rPr>
          <w:rFonts w:cs="Arial"/>
          <w:lang w:val="pt-BR"/>
        </w:rPr>
      </w:pPr>
    </w:p>
    <w:p w:rsidR="006F0E94" w:rsidRPr="00E62D72" w:rsidRDefault="006F0E94" w:rsidP="00632590">
      <w:pPr>
        <w:pStyle w:val="Normal-Arial"/>
        <w:rPr>
          <w:rFonts w:cs="Arial"/>
          <w:lang w:val="pt-BR"/>
        </w:rPr>
      </w:pPr>
    </w:p>
    <w:p w:rsidR="000769B7" w:rsidRPr="00E62D72" w:rsidRDefault="00F86328" w:rsidP="004B6852">
      <w:pPr>
        <w:pStyle w:val="Titulo1-doc"/>
      </w:pPr>
      <w:bookmarkStart w:id="59" w:name="_Hlt467473290"/>
      <w:bookmarkStart w:id="60" w:name="_Toc116412611"/>
      <w:bookmarkStart w:id="61" w:name="_Toc458833084"/>
      <w:bookmarkStart w:id="62" w:name="_Toc43627740"/>
      <w:bookmarkStart w:id="63" w:name="_Toc43627776"/>
      <w:bookmarkStart w:id="64" w:name="_Toc43630580"/>
      <w:bookmarkStart w:id="65" w:name="_Toc43630664"/>
      <w:bookmarkStart w:id="66" w:name="_Toc48112640"/>
      <w:bookmarkEnd w:id="4"/>
      <w:bookmarkEnd w:id="5"/>
      <w:bookmarkEnd w:id="6"/>
      <w:bookmarkEnd w:id="7"/>
      <w:bookmarkEnd w:id="59"/>
      <w:r w:rsidRPr="00E62D72">
        <w:t xml:space="preserve">Descrição </w:t>
      </w:r>
      <w:r w:rsidR="000769B7" w:rsidRPr="00E62D72">
        <w:t>Geral do Sistema</w:t>
      </w:r>
      <w:bookmarkEnd w:id="60"/>
    </w:p>
    <w:p w:rsidR="000769B7" w:rsidRDefault="000769B7" w:rsidP="000769B7">
      <w:pPr>
        <w:rPr>
          <w:lang w:val="pt-BR"/>
        </w:rPr>
      </w:pPr>
    </w:p>
    <w:p w:rsidR="00167984" w:rsidRDefault="00167984" w:rsidP="000769B7">
      <w:pPr>
        <w:rPr>
          <w:lang w:val="pt-BR"/>
        </w:rPr>
      </w:pPr>
      <w:r>
        <w:rPr>
          <w:lang w:val="pt-BR"/>
        </w:rPr>
        <w:t>Atualmente, com o grande crescimento do mercado on-line</w:t>
      </w:r>
      <w:r w:rsidR="000507DB">
        <w:rPr>
          <w:lang w:val="pt-BR"/>
        </w:rPr>
        <w:t>, as empresas de armazenamento, distribuição e entregas (logística), encontram dificuldades em roteirizar, de forma mais eficiente, seus percursos para entregas de produtos sob sua responsabilidade.</w:t>
      </w:r>
    </w:p>
    <w:p w:rsidR="000507DB" w:rsidRDefault="000507DB" w:rsidP="000769B7">
      <w:pPr>
        <w:rPr>
          <w:lang w:val="pt-BR"/>
        </w:rPr>
      </w:pPr>
    </w:p>
    <w:p w:rsidR="000507DB" w:rsidRDefault="000507DB" w:rsidP="000769B7">
      <w:pPr>
        <w:rPr>
          <w:lang w:val="pt-BR"/>
        </w:rPr>
      </w:pPr>
      <w:r>
        <w:rPr>
          <w:lang w:val="pt-BR"/>
        </w:rPr>
        <w:t xml:space="preserve">Tais dificuldades </w:t>
      </w:r>
      <w:r w:rsidR="00C43D5D">
        <w:rPr>
          <w:lang w:val="pt-BR"/>
        </w:rPr>
        <w:t>acontecem</w:t>
      </w:r>
      <w:r>
        <w:rPr>
          <w:lang w:val="pt-BR"/>
        </w:rPr>
        <w:t xml:space="preserve"> devido o emaranhado de possíveis rotas que apresentam a topologia das grandes metrópoles, onde muitas vezes escolhas mal feitas trazem despesas desnecessárias com funcionários, veículos e combustível, muitas vezes comprometendo a qualidade nos prazos de entrega, o que, talvez, seja o maior prejuízo para qualquer empreendimento.</w:t>
      </w:r>
    </w:p>
    <w:p w:rsidR="000507DB" w:rsidRDefault="000507DB" w:rsidP="000769B7">
      <w:pPr>
        <w:rPr>
          <w:lang w:val="pt-BR"/>
        </w:rPr>
      </w:pPr>
    </w:p>
    <w:p w:rsidR="000507DB" w:rsidRDefault="000507DB" w:rsidP="000769B7">
      <w:pPr>
        <w:rPr>
          <w:lang w:val="pt-BR"/>
        </w:rPr>
      </w:pPr>
      <w:r>
        <w:rPr>
          <w:lang w:val="pt-BR"/>
        </w:rPr>
        <w:t>Diante das dificuldades apresentadas, está caracterizado um problema, que tem uma solução encontrada nos recursos oferecidos pelo SmallROAD, aplicativo que terá suas funcionalidades apresentadas no corpo deste documento.</w:t>
      </w:r>
    </w:p>
    <w:p w:rsidR="000507DB" w:rsidRDefault="000507DB" w:rsidP="000769B7">
      <w:pPr>
        <w:rPr>
          <w:lang w:val="pt-BR"/>
        </w:rPr>
      </w:pPr>
    </w:p>
    <w:p w:rsidR="00167984" w:rsidRDefault="00167984" w:rsidP="000769B7">
      <w:pPr>
        <w:rPr>
          <w:lang w:val="pt-BR"/>
        </w:rPr>
      </w:pPr>
      <w:r>
        <w:rPr>
          <w:lang w:val="pt-BR"/>
        </w:rPr>
        <w:t>O SmallROAD é um sistema web responsivo, que objetiva buscar os menores percurso</w:t>
      </w:r>
      <w:r w:rsidR="00C43D5D">
        <w:rPr>
          <w:lang w:val="pt-BR"/>
        </w:rPr>
        <w:t>s</w:t>
      </w:r>
      <w:r>
        <w:rPr>
          <w:lang w:val="pt-BR"/>
        </w:rPr>
        <w:t xml:space="preserve"> para atingir um conjunto de </w:t>
      </w:r>
      <w:r w:rsidR="001F2210">
        <w:rPr>
          <w:lang w:val="pt-BR"/>
        </w:rPr>
        <w:t>destinos</w:t>
      </w:r>
      <w:r>
        <w:rPr>
          <w:lang w:val="pt-BR"/>
        </w:rPr>
        <w:t xml:space="preserve"> para entregas, por meio de vias rodoviárias, a ser</w:t>
      </w:r>
      <w:r w:rsidR="001F2210">
        <w:rPr>
          <w:lang w:val="pt-BR"/>
        </w:rPr>
        <w:t>em</w:t>
      </w:r>
      <w:r>
        <w:rPr>
          <w:lang w:val="pt-BR"/>
        </w:rPr>
        <w:t xml:space="preserve"> realizadas por uma instituição.</w:t>
      </w:r>
    </w:p>
    <w:p w:rsidR="006A1BB0" w:rsidRDefault="006A1BB0" w:rsidP="000769B7">
      <w:pPr>
        <w:rPr>
          <w:lang w:val="pt-BR"/>
        </w:rPr>
      </w:pPr>
    </w:p>
    <w:p w:rsidR="006A1BB0" w:rsidRDefault="006A1BB0" w:rsidP="000769B7">
      <w:pPr>
        <w:rPr>
          <w:lang w:val="pt-BR"/>
        </w:rPr>
      </w:pPr>
    </w:p>
    <w:p w:rsidR="006A1BB0" w:rsidRPr="006A1BB0" w:rsidRDefault="006A1BB0" w:rsidP="006A1BB0">
      <w:pPr>
        <w:jc w:val="center"/>
        <w:rPr>
          <w:sz w:val="28"/>
          <w:szCs w:val="28"/>
          <w:lang w:val="pt-BR"/>
        </w:rPr>
      </w:pPr>
      <w:r w:rsidRPr="006A1BB0">
        <w:rPr>
          <w:sz w:val="28"/>
          <w:szCs w:val="28"/>
          <w:lang w:val="pt-BR"/>
        </w:rPr>
        <w:t>Analogia ao “Entrada – Processamento – Saída”</w:t>
      </w:r>
    </w:p>
    <w:p w:rsidR="000769B7" w:rsidRDefault="006D6CAF" w:rsidP="00167984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 wp14:anchorId="00FCF209" wp14:editId="02DDED15">
                <wp:extent cx="3454400" cy="2209800"/>
                <wp:effectExtent l="0" t="0" r="0" b="0"/>
                <wp:docPr id="12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0" cy="2209800"/>
                          <a:chOff x="0" y="0"/>
                          <a:chExt cx="7632848" cy="7033873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336" cy="300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200" y="3360143"/>
                            <a:ext cx="4824537" cy="367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5896854" y="265121"/>
                            <a:ext cx="1735994" cy="2356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Seta para a esquerda e para a direita 5"/>
                        <wps:cNvSpPr>
                          <a:spLocks noChangeArrowheads="1"/>
                        </wps:cNvSpPr>
                        <wps:spPr bwMode="auto">
                          <a:xfrm>
                            <a:off x="3024336" y="1273233"/>
                            <a:ext cx="2827926" cy="504056"/>
                          </a:xfrm>
                          <a:prstGeom prst="left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558ED5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57A5" w:rsidRDefault="009857A5" w:rsidP="00167984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Seta para baixo 6"/>
                        <wps:cNvSpPr>
                          <a:spLocks noChangeArrowheads="1"/>
                        </wps:cNvSpPr>
                        <wps:spPr bwMode="auto">
                          <a:xfrm>
                            <a:off x="2520280" y="3001425"/>
                            <a:ext cx="504056" cy="1008112"/>
                          </a:xfrm>
                          <a:prstGeom prst="down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57A5" w:rsidRDefault="009857A5" w:rsidP="00167984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Retângulo 7"/>
                        <wps:cNvSpPr>
                          <a:spLocks noChangeArrowheads="1"/>
                        </wps:cNvSpPr>
                        <wps:spPr bwMode="auto">
                          <a:xfrm>
                            <a:off x="3780863" y="985517"/>
                            <a:ext cx="1209699" cy="46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57A5" w:rsidRDefault="009857A5" w:rsidP="0016798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806CE2">
                                <w:rPr>
                                  <w:rFonts w:ascii="Calibri" w:hAnsi="Calibri"/>
                                  <w:b/>
                                  <w:bCs/>
                                  <w:color w:val="BED3F9"/>
                                  <w:kern w:val="24"/>
                                  <w:sz w:val="48"/>
                                  <w:szCs w:val="48"/>
                                  <w:lang w:val="pt-BR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CF209" id="Grupo 8" o:spid="_x0000_s1026" style="width:272pt;height:174pt;mso-position-horizontal-relative:char;mso-position-vertical-relative:line" coordsize="76328,70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0243;height:30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" fillcolor="#4f81bd">
                  <v:imagedata r:id="rId13" o:title=""/>
                </v:shape>
                <v:shape id="Picture 7" o:spid="_x0000_s1028" type="#_x0000_t75" style="position:absolute;left:18002;top:33601;width:48245;height:3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" fillcolor="#4f81bd">
                  <v:imagedata r:id="rId14" o:title=""/>
                </v:shape>
                <v:shape id="Picture 8" o:spid="_x0000_s1029" type="#_x0000_t75" style="position:absolute;left:58968;top:2651;width:17360;height:2356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" fillcolor="#4f81bd">
                  <v:imagedata r:id="rId15" o:title="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Seta para a esquerda e para a direita 5" o:spid="_x0000_s1030" type="#_x0000_t69" style="position:absolute;left:30243;top:12732;width:28279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" adj="1925" fillcolor="#558ed5" strokecolor="#385d8a" strokeweight="2pt">
                  <v:textbox>
                    <w:txbxContent>
                      <w:p w:rsidR="009857A5" w:rsidRDefault="009857A5" w:rsidP="00167984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Seta para baixo 6" o:spid="_x0000_s1031" type="#_x0000_t67" style="position:absolute;left:25202;top:30014;width:5041;height:10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" fillcolor="#4f81bd" strokecolor="#385d8a" strokeweight="2pt">
                  <v:textbox>
                    <w:txbxContent>
                      <w:p w:rsidR="009857A5" w:rsidRDefault="009857A5" w:rsidP="00167984"/>
                    </w:txbxContent>
                  </v:textbox>
                </v:shape>
                <v:rect id="Retângulo 7" o:spid="_x0000_s1032" style="position:absolute;left:37808;top:9855;width:1209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sZ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gCK7/IAHr9DwAA//8DAFBLAQItABQABgAIAAAAIQDb4fbL7gAAAIUBAAATAAAAAAAAAAAA&#10;AAAAAAAAAABbQ29udGVudF9UeXBlc10ueG1sUEsBAi0AFAAGAAgAAAAhAFr0LFu/AAAAFQEAAAsA&#10;AAAAAAAAAAAAAAAAHwEAAF9yZWxzLy5yZWxzUEsBAi0AFAAGAAgAAAAhAPF6+xnEAAAA2wAAAA8A&#10;AAAAAAAAAAAAAAAABwIAAGRycy9kb3ducmV2LnhtbFBLBQYAAAAAAwADALcAAAD4AgAAAAA=&#10;" filled="f" stroked="f">
                  <v:textbox>
                    <w:txbxContent>
                      <w:p w:rsidR="009857A5" w:rsidRDefault="009857A5" w:rsidP="0016798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806CE2">
                          <w:rPr>
                            <w:rFonts w:ascii="Calibri" w:hAnsi="Calibri"/>
                            <w:b/>
                            <w:bCs/>
                            <w:color w:val="BED3F9"/>
                            <w:kern w:val="24"/>
                            <w:sz w:val="48"/>
                            <w:szCs w:val="48"/>
                            <w:lang w:val="pt-BR"/>
                          </w:rPr>
                          <w:t>Internet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F1001" w:rsidRDefault="00504C04" w:rsidP="00167984">
      <w:pPr>
        <w:pStyle w:val="Normal-Arial"/>
        <w:jc w:val="center"/>
        <w:rPr>
          <w:b/>
          <w:i/>
          <w:color w:val="FF0000"/>
          <w:lang w:val="pt-BR"/>
        </w:rPr>
      </w:pPr>
      <w:r>
        <w:rPr>
          <w:b/>
          <w:i/>
          <w:color w:val="FF0000"/>
          <w:lang w:val="pt-BR"/>
        </w:rPr>
        <w:t>Imagem</w:t>
      </w:r>
      <w:r w:rsidR="006F1001">
        <w:rPr>
          <w:b/>
          <w:i/>
          <w:color w:val="FF0000"/>
          <w:lang w:val="pt-BR"/>
        </w:rPr>
        <w:t xml:space="preserve"> </w:t>
      </w:r>
      <w:r>
        <w:rPr>
          <w:b/>
          <w:i/>
          <w:color w:val="FF0000"/>
          <w:lang w:val="pt-BR"/>
        </w:rPr>
        <w:t>001</w:t>
      </w:r>
    </w:p>
    <w:p w:rsidR="001F2210" w:rsidRPr="006F1001" w:rsidRDefault="001F2210" w:rsidP="00167984">
      <w:pPr>
        <w:pStyle w:val="Normal-Arial"/>
        <w:jc w:val="center"/>
        <w:rPr>
          <w:b/>
          <w:i/>
          <w:color w:val="FF0000"/>
          <w:lang w:val="pt-BR"/>
        </w:rPr>
      </w:pPr>
    </w:p>
    <w:p w:rsidR="00F86328" w:rsidRPr="00E62D72" w:rsidRDefault="00F86328" w:rsidP="004B6852">
      <w:pPr>
        <w:pStyle w:val="Titulo1-doc"/>
      </w:pPr>
      <w:bookmarkStart w:id="67" w:name="_Toc55272344"/>
      <w:bookmarkStart w:id="68" w:name="_Toc116412612"/>
      <w:r w:rsidRPr="00E62D72">
        <w:t>Atores</w:t>
      </w:r>
      <w:bookmarkEnd w:id="67"/>
      <w:bookmarkEnd w:id="68"/>
    </w:p>
    <w:p w:rsidR="00C43D5D" w:rsidRDefault="00C43D5D" w:rsidP="00632590">
      <w:pPr>
        <w:pStyle w:val="Normal-Arial"/>
        <w:rPr>
          <w:lang w:val="pt-BR"/>
        </w:rPr>
      </w:pPr>
    </w:p>
    <w:p w:rsidR="00F86328" w:rsidRDefault="00F86328" w:rsidP="00632590">
      <w:pPr>
        <w:pStyle w:val="Normal-Arial"/>
        <w:rPr>
          <w:lang w:val="pt-BR"/>
        </w:rPr>
      </w:pPr>
      <w:r w:rsidRPr="00E62D72">
        <w:rPr>
          <w:lang w:val="pt-BR"/>
        </w:rPr>
        <w:t xml:space="preserve">Essa seção apresenta todos os atores da aplicação. Cada ator </w:t>
      </w:r>
      <w:r w:rsidR="00C43D5D">
        <w:rPr>
          <w:lang w:val="pt-BR"/>
        </w:rPr>
        <w:t>tem um papel, específico ou global,</w:t>
      </w:r>
      <w:r w:rsidRPr="00E62D72">
        <w:rPr>
          <w:lang w:val="pt-BR"/>
        </w:rPr>
        <w:t xml:space="preserve"> de usuário da aplicação. Porém, além de representar pessoas, os atores também podem ser dispositivos de hardware ou até outras aplicações que devam trocar informações com a aplicação a ser desenvolvida. A lista a seguir descreve brevemente cada ator da aplicação.</w:t>
      </w:r>
    </w:p>
    <w:p w:rsidR="00C43D5D" w:rsidRPr="00E62D72" w:rsidRDefault="00C43D5D" w:rsidP="00632590">
      <w:pPr>
        <w:pStyle w:val="Normal-Arial"/>
        <w:rPr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6446"/>
      </w:tblGrid>
      <w:tr w:rsidR="00F86328" w:rsidRPr="00E62D72">
        <w:tc>
          <w:tcPr>
            <w:tcW w:w="2764" w:type="dxa"/>
            <w:shd w:val="clear" w:color="auto" w:fill="E0E0E0"/>
          </w:tcPr>
          <w:p w:rsidR="00F86328" w:rsidRPr="00E62D72" w:rsidRDefault="00F86328" w:rsidP="00184728">
            <w:pPr>
              <w:rPr>
                <w:lang w:val="pt-BR"/>
              </w:rPr>
            </w:pPr>
            <w:r w:rsidRPr="00E62D72">
              <w:rPr>
                <w:lang w:val="pt-BR"/>
              </w:rPr>
              <w:t>Ator</w:t>
            </w:r>
          </w:p>
        </w:tc>
        <w:tc>
          <w:tcPr>
            <w:tcW w:w="6446" w:type="dxa"/>
            <w:shd w:val="clear" w:color="auto" w:fill="E0E0E0"/>
          </w:tcPr>
          <w:p w:rsidR="00F86328" w:rsidRPr="00E62D72" w:rsidRDefault="00F86328" w:rsidP="00184728">
            <w:pPr>
              <w:rPr>
                <w:lang w:val="pt-BR"/>
              </w:rPr>
            </w:pPr>
            <w:r w:rsidRPr="00E62D72">
              <w:rPr>
                <w:lang w:val="pt-BR"/>
              </w:rPr>
              <w:t>Descrição</w:t>
            </w:r>
          </w:p>
        </w:tc>
      </w:tr>
      <w:tr w:rsidR="00F86328" w:rsidRPr="00E62D72">
        <w:tc>
          <w:tcPr>
            <w:tcW w:w="2764" w:type="dxa"/>
          </w:tcPr>
          <w:p w:rsidR="00F86328" w:rsidRPr="00E62D72" w:rsidRDefault="006D6CAF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Administrador do Sistema</w:t>
            </w:r>
          </w:p>
        </w:tc>
        <w:tc>
          <w:tcPr>
            <w:tcW w:w="6446" w:type="dxa"/>
          </w:tcPr>
          <w:p w:rsidR="00F86328" w:rsidRPr="00E62D72" w:rsidRDefault="00D80247" w:rsidP="00184728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Responsável pel</w:t>
            </w:r>
            <w:r w:rsidR="00641F4C">
              <w:rPr>
                <w:rFonts w:cs="Arial"/>
                <w:lang w:val="pt-BR"/>
              </w:rPr>
              <w:t>a manutenção dos requisitos no sistema.</w:t>
            </w:r>
          </w:p>
        </w:tc>
      </w:tr>
      <w:tr w:rsidR="009F26AF" w:rsidRPr="00E62D72">
        <w:tc>
          <w:tcPr>
            <w:tcW w:w="2764" w:type="dxa"/>
          </w:tcPr>
          <w:p w:rsidR="009F26AF" w:rsidRDefault="003E73EC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Supervisor</w:t>
            </w:r>
          </w:p>
        </w:tc>
        <w:tc>
          <w:tcPr>
            <w:tcW w:w="6446" w:type="dxa"/>
          </w:tcPr>
          <w:p w:rsidR="009F26AF" w:rsidRDefault="003E73EC" w:rsidP="00184728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Responsável pela validação e geração do plano operacional.</w:t>
            </w:r>
          </w:p>
        </w:tc>
      </w:tr>
      <w:tr w:rsidR="00F86328" w:rsidRPr="00E62D72">
        <w:tc>
          <w:tcPr>
            <w:tcW w:w="2764" w:type="dxa"/>
          </w:tcPr>
          <w:p w:rsidR="00F86328" w:rsidRPr="00E62D72" w:rsidRDefault="00C021EB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Motorista</w:t>
            </w:r>
          </w:p>
        </w:tc>
        <w:tc>
          <w:tcPr>
            <w:tcW w:w="6446" w:type="dxa"/>
          </w:tcPr>
          <w:p w:rsidR="00F86328" w:rsidRPr="00E62D72" w:rsidRDefault="00641F4C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Responsável pela </w:t>
            </w:r>
            <w:r w:rsidR="006D6CAF">
              <w:rPr>
                <w:rFonts w:cs="Arial"/>
                <w:lang w:val="pt-BR"/>
              </w:rPr>
              <w:t>execução do plano operacional.</w:t>
            </w:r>
          </w:p>
        </w:tc>
      </w:tr>
    </w:tbl>
    <w:p w:rsidR="006A1BB0" w:rsidRPr="002D3A67" w:rsidRDefault="002D3A67" w:rsidP="002D3A67">
      <w:pPr>
        <w:pStyle w:val="Normal-Arial"/>
        <w:ind w:left="851" w:hanging="567"/>
        <w:rPr>
          <w:b/>
          <w:noProof/>
          <w:sz w:val="28"/>
          <w:szCs w:val="28"/>
          <w:lang w:val="pt-BR"/>
        </w:rPr>
      </w:pPr>
      <w:r w:rsidRPr="002D3A67">
        <w:rPr>
          <w:b/>
          <w:noProof/>
          <w:sz w:val="28"/>
          <w:szCs w:val="28"/>
          <w:lang w:val="pt-BR"/>
        </w:rPr>
        <w:lastRenderedPageBreak/>
        <w:t xml:space="preserve">5.1 </w:t>
      </w:r>
      <w:r w:rsidR="006A1BB0" w:rsidRPr="002D3A67">
        <w:rPr>
          <w:b/>
          <w:noProof/>
          <w:sz w:val="28"/>
          <w:szCs w:val="28"/>
          <w:lang w:val="pt-BR"/>
        </w:rPr>
        <w:t>Diagrama de Casos de Uso do SmallROAD</w:t>
      </w:r>
    </w:p>
    <w:p w:rsidR="006A1BB0" w:rsidRDefault="006A1BB0" w:rsidP="006A1BB0">
      <w:pPr>
        <w:pStyle w:val="Normal-Arial"/>
        <w:rPr>
          <w:noProof/>
          <w:lang w:val="pt-BR"/>
        </w:rPr>
      </w:pPr>
    </w:p>
    <w:p w:rsidR="006A1BB0" w:rsidRDefault="006A1BB0" w:rsidP="006A1BB0">
      <w:pPr>
        <w:pStyle w:val="Normal-Arial"/>
        <w:rPr>
          <w:noProof/>
          <w:lang w:val="pt-BR"/>
        </w:rPr>
      </w:pPr>
    </w:p>
    <w:p w:rsidR="006A1BB0" w:rsidRDefault="006A1BB0" w:rsidP="006A1BB0">
      <w:pPr>
        <w:pStyle w:val="Normal-Arial"/>
        <w:rPr>
          <w:noProof/>
          <w:lang w:val="pt-BR"/>
        </w:rPr>
      </w:pPr>
      <w:r>
        <w:rPr>
          <w:noProof/>
          <w:lang w:val="pt-BR"/>
        </w:rPr>
        <w:t>Nesta seção, especificamos o Diagrama de Casos de Uso, que objetiva auxiliar os entendimentos entre desenvolvedores e clientes. Nele, descrevemos um cenário que exibe as funcionalidades do sistema do ponto de vista do usuário.</w:t>
      </w:r>
    </w:p>
    <w:p w:rsidR="006A1BB0" w:rsidRDefault="006A1BB0" w:rsidP="006A1BB0">
      <w:pPr>
        <w:pStyle w:val="Normal-Arial"/>
        <w:rPr>
          <w:noProof/>
          <w:lang w:val="pt-BR"/>
        </w:rPr>
      </w:pPr>
      <w:r>
        <w:rPr>
          <w:noProof/>
          <w:lang w:val="pt-BR"/>
        </w:rPr>
        <w:t xml:space="preserve">O cliente </w:t>
      </w:r>
      <w:r w:rsidR="00C43D5D">
        <w:rPr>
          <w:noProof/>
          <w:lang w:val="pt-BR"/>
        </w:rPr>
        <w:t>encontra</w:t>
      </w:r>
      <w:r>
        <w:rPr>
          <w:noProof/>
          <w:lang w:val="pt-BR"/>
        </w:rPr>
        <w:t>, neste diagrama, as principais funcionalidades do sistema SmallROAD, tendo uma breve percepção de como acontece o processamento de seus dados ao logo da operação realizada por seus usuários.</w:t>
      </w:r>
      <w:r w:rsidRPr="000E5AC9">
        <w:rPr>
          <w:noProof/>
          <w:lang w:val="pt-BR"/>
        </w:rPr>
        <w:t xml:space="preserve"> </w:t>
      </w:r>
    </w:p>
    <w:p w:rsidR="006A1BB0" w:rsidRDefault="006A1BB0" w:rsidP="006A1BB0">
      <w:pPr>
        <w:pStyle w:val="Normal-Arial"/>
        <w:rPr>
          <w:noProof/>
          <w:lang w:val="pt-BR"/>
        </w:rPr>
      </w:pPr>
    </w:p>
    <w:p w:rsidR="006A1BB0" w:rsidRDefault="006A1BB0" w:rsidP="006A1BB0">
      <w:pPr>
        <w:pStyle w:val="Normal-Arial"/>
        <w:rPr>
          <w:noProof/>
          <w:lang w:val="pt-BR"/>
        </w:rPr>
      </w:pPr>
    </w:p>
    <w:p w:rsidR="001A1C61" w:rsidRDefault="00A1024E" w:rsidP="006A1BB0">
      <w:pPr>
        <w:pStyle w:val="Normal-Arial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43600" cy="44805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61" w:rsidRDefault="001A1C61" w:rsidP="006A1BB0">
      <w:pPr>
        <w:pStyle w:val="Normal-Arial"/>
        <w:rPr>
          <w:noProof/>
          <w:lang w:val="pt-BR"/>
        </w:rPr>
      </w:pPr>
    </w:p>
    <w:p w:rsidR="001A1C61" w:rsidRDefault="001A1C61" w:rsidP="006A1BB0">
      <w:pPr>
        <w:pStyle w:val="Normal-Arial"/>
        <w:rPr>
          <w:noProof/>
          <w:lang w:val="pt-BR"/>
        </w:rPr>
      </w:pPr>
    </w:p>
    <w:p w:rsidR="001A1C61" w:rsidRDefault="001A1C61" w:rsidP="006A1BB0">
      <w:pPr>
        <w:pStyle w:val="Normal-Arial"/>
        <w:rPr>
          <w:noProof/>
          <w:lang w:val="pt-BR"/>
        </w:rPr>
      </w:pPr>
    </w:p>
    <w:p w:rsidR="001A1C61" w:rsidRDefault="001A1C61" w:rsidP="006A1BB0">
      <w:pPr>
        <w:pStyle w:val="Normal-Arial"/>
        <w:rPr>
          <w:noProof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2D3A67" w:rsidRDefault="002D3A67" w:rsidP="006F1001">
      <w:pPr>
        <w:jc w:val="center"/>
        <w:rPr>
          <w:color w:val="FF0000"/>
          <w:lang w:val="pt-BR"/>
        </w:rPr>
      </w:pPr>
    </w:p>
    <w:p w:rsidR="00A65016" w:rsidRPr="00E62D72" w:rsidRDefault="00A65016" w:rsidP="00643FDE">
      <w:pPr>
        <w:pStyle w:val="Titulo1-doc"/>
      </w:pPr>
      <w:bookmarkStart w:id="69" w:name="_Toc116412613"/>
      <w:r w:rsidRPr="00E62D72">
        <w:lastRenderedPageBreak/>
        <w:t>Requisitos Funcionais</w:t>
      </w:r>
      <w:bookmarkEnd w:id="61"/>
      <w:bookmarkEnd w:id="62"/>
      <w:bookmarkEnd w:id="63"/>
      <w:bookmarkEnd w:id="64"/>
      <w:bookmarkEnd w:id="65"/>
      <w:bookmarkEnd w:id="66"/>
      <w:bookmarkEnd w:id="69"/>
    </w:p>
    <w:p w:rsidR="00A65016" w:rsidRPr="00E62D72" w:rsidRDefault="00A65016">
      <w:pPr>
        <w:rPr>
          <w:lang w:val="pt-BR"/>
        </w:rPr>
      </w:pPr>
    </w:p>
    <w:p w:rsidR="00C021EB" w:rsidRDefault="00F86328" w:rsidP="00051DAF">
      <w:pPr>
        <w:pStyle w:val="Normal-Arial"/>
        <w:rPr>
          <w:lang w:val="pt-BR"/>
        </w:rPr>
      </w:pPr>
      <w:bookmarkStart w:id="70" w:name="_Toc467473450"/>
      <w:bookmarkStart w:id="71" w:name="_Toc467473982"/>
      <w:bookmarkStart w:id="72" w:name="_Toc467477721"/>
      <w:bookmarkStart w:id="73" w:name="_Toc467494875"/>
      <w:bookmarkStart w:id="74" w:name="_Toc467495245"/>
      <w:bookmarkStart w:id="75" w:name="_Toc468086053"/>
      <w:bookmarkStart w:id="76" w:name="_Toc497726443"/>
      <w:bookmarkStart w:id="77" w:name="_Toc497896603"/>
      <w:r w:rsidRPr="00051DAF">
        <w:rPr>
          <w:lang w:val="pt-BR"/>
        </w:rPr>
        <w:t>Es</w:t>
      </w:r>
      <w:r w:rsidR="006338BE">
        <w:rPr>
          <w:lang w:val="pt-BR"/>
        </w:rPr>
        <w:t>t</w:t>
      </w:r>
      <w:r w:rsidRPr="00051DAF">
        <w:rPr>
          <w:lang w:val="pt-BR"/>
        </w:rPr>
        <w:t>a seção apresenta todos os requisitos fu</w:t>
      </w:r>
      <w:r w:rsidR="00051DAF" w:rsidRPr="00051DAF">
        <w:rPr>
          <w:lang w:val="pt-BR"/>
        </w:rPr>
        <w:t>ncionais da aplicação</w:t>
      </w:r>
      <w:r w:rsidR="00051DAF">
        <w:rPr>
          <w:lang w:val="pt-BR"/>
        </w:rPr>
        <w:t xml:space="preserve">. </w:t>
      </w:r>
      <w:r w:rsidR="006338BE">
        <w:rPr>
          <w:lang w:val="pt-BR"/>
        </w:rPr>
        <w:t>A seguir, l</w:t>
      </w:r>
      <w:r w:rsidR="00051DAF">
        <w:rPr>
          <w:lang w:val="pt-BR"/>
        </w:rPr>
        <w:t xml:space="preserve">istamos </w:t>
      </w:r>
      <w:r w:rsidR="006338BE">
        <w:rPr>
          <w:lang w:val="pt-BR"/>
        </w:rPr>
        <w:t>as</w:t>
      </w:r>
      <w:r w:rsidR="00051DAF">
        <w:rPr>
          <w:lang w:val="pt-BR"/>
        </w:rPr>
        <w:t xml:space="preserve"> funcionalidades do sistema </w:t>
      </w:r>
      <w:r w:rsidR="006D6CAF">
        <w:rPr>
          <w:lang w:val="pt-BR"/>
        </w:rPr>
        <w:t>SmallROAD</w:t>
      </w:r>
      <w:r w:rsidR="00051DAF">
        <w:rPr>
          <w:lang w:val="pt-BR"/>
        </w:rPr>
        <w:t xml:space="preserve">: </w:t>
      </w:r>
    </w:p>
    <w:p w:rsidR="00C021EB" w:rsidRPr="001F2210" w:rsidRDefault="00C021EB" w:rsidP="002D3A67">
      <w:pPr>
        <w:pStyle w:val="Normal-Arial"/>
        <w:numPr>
          <w:ilvl w:val="0"/>
          <w:numId w:val="34"/>
        </w:numPr>
        <w:rPr>
          <w:lang w:val="pt-BR"/>
        </w:rPr>
      </w:pPr>
      <w:r w:rsidRPr="001F2210">
        <w:rPr>
          <w:lang w:val="pt-BR"/>
        </w:rPr>
        <w:t>C</w:t>
      </w:r>
      <w:r w:rsidR="00051DAF" w:rsidRPr="001F2210">
        <w:rPr>
          <w:lang w:val="pt-BR"/>
        </w:rPr>
        <w:t>ontrole de acessos</w:t>
      </w:r>
      <w:r w:rsidR="001F2210" w:rsidRPr="001F2210">
        <w:rPr>
          <w:lang w:val="pt-BR"/>
        </w:rPr>
        <w:t xml:space="preserve"> (Login)</w:t>
      </w:r>
    </w:p>
    <w:p w:rsidR="00C021EB" w:rsidRDefault="00C021EB" w:rsidP="00C021EB">
      <w:pPr>
        <w:pStyle w:val="Normal-Arial"/>
        <w:numPr>
          <w:ilvl w:val="0"/>
          <w:numId w:val="34"/>
        </w:numPr>
        <w:rPr>
          <w:lang w:val="pt-BR"/>
        </w:rPr>
      </w:pPr>
      <w:r>
        <w:rPr>
          <w:lang w:val="pt-BR"/>
        </w:rPr>
        <w:t>M</w:t>
      </w:r>
      <w:r w:rsidR="0095133B">
        <w:rPr>
          <w:lang w:val="pt-BR"/>
        </w:rPr>
        <w:t>anutenção de usuários e respectivos privilégios</w:t>
      </w:r>
    </w:p>
    <w:p w:rsidR="00C021EB" w:rsidRDefault="00C021EB" w:rsidP="00C021EB">
      <w:pPr>
        <w:pStyle w:val="Normal-Arial"/>
        <w:numPr>
          <w:ilvl w:val="0"/>
          <w:numId w:val="34"/>
        </w:numPr>
        <w:rPr>
          <w:lang w:val="pt-BR"/>
        </w:rPr>
      </w:pPr>
      <w:r>
        <w:rPr>
          <w:lang w:val="pt-BR"/>
        </w:rPr>
        <w:t>M</w:t>
      </w:r>
      <w:r w:rsidR="0095133B">
        <w:rPr>
          <w:lang w:val="pt-BR"/>
        </w:rPr>
        <w:t>anutenção de notas fiscais</w:t>
      </w:r>
    </w:p>
    <w:p w:rsidR="00C021EB" w:rsidRDefault="00C43D5D" w:rsidP="00C021EB">
      <w:pPr>
        <w:pStyle w:val="Normal-Arial"/>
        <w:numPr>
          <w:ilvl w:val="0"/>
          <w:numId w:val="34"/>
        </w:numPr>
        <w:rPr>
          <w:lang w:val="pt-BR"/>
        </w:rPr>
      </w:pPr>
      <w:r>
        <w:rPr>
          <w:lang w:val="pt-BR"/>
        </w:rPr>
        <w:t>Manutenção e g</w:t>
      </w:r>
      <w:r w:rsidR="0095133B">
        <w:rPr>
          <w:lang w:val="pt-BR"/>
        </w:rPr>
        <w:t>eração de rot</w:t>
      </w:r>
      <w:r w:rsidR="00C021EB">
        <w:rPr>
          <w:lang w:val="pt-BR"/>
        </w:rPr>
        <w:t>eiros de entregas</w:t>
      </w:r>
    </w:p>
    <w:p w:rsidR="00C021EB" w:rsidRDefault="00C021EB" w:rsidP="00C021EB">
      <w:pPr>
        <w:pStyle w:val="Normal-Arial"/>
        <w:rPr>
          <w:lang w:val="pt-BR"/>
        </w:rPr>
      </w:pPr>
    </w:p>
    <w:p w:rsidR="00F86328" w:rsidRPr="00E62D72" w:rsidRDefault="006F1001" w:rsidP="00FB7A1A">
      <w:pPr>
        <w:pStyle w:val="Titulo2-doc"/>
      </w:pPr>
      <w:bookmarkStart w:id="78" w:name="_Toc116412614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t>Controle de acesso</w:t>
      </w:r>
      <w:bookmarkEnd w:id="78"/>
    </w:p>
    <w:p w:rsidR="00BB29A9" w:rsidRPr="00BB29A9" w:rsidRDefault="00D45A1F" w:rsidP="00BB29A9">
      <w:pPr>
        <w:pStyle w:val="Normal-Arial"/>
        <w:rPr>
          <w:lang w:val="pt-BR"/>
        </w:rPr>
      </w:pPr>
      <w:r>
        <w:rPr>
          <w:lang w:val="pt-BR"/>
        </w:rPr>
        <w:t>Nesta subseção</w:t>
      </w:r>
      <w:r w:rsidR="003D285F">
        <w:rPr>
          <w:lang w:val="pt-BR"/>
        </w:rPr>
        <w:t>,</w:t>
      </w:r>
      <w:r>
        <w:rPr>
          <w:lang w:val="pt-BR"/>
        </w:rPr>
        <w:t xml:space="preserve"> estão todo</w:t>
      </w:r>
      <w:r w:rsidR="00BB29A9">
        <w:rPr>
          <w:lang w:val="pt-BR"/>
        </w:rPr>
        <w:t xml:space="preserve">s os requisitos </w:t>
      </w:r>
      <w:r w:rsidR="003D285F">
        <w:rPr>
          <w:lang w:val="pt-BR"/>
        </w:rPr>
        <w:t>funcionais referentes a usuários, sejam de acesso operacional ou de manutenção da base de dados</w:t>
      </w:r>
      <w:r w:rsidR="00BB29A9">
        <w:rPr>
          <w:lang w:val="pt-BR"/>
        </w:rPr>
        <w:t>.</w:t>
      </w:r>
    </w:p>
    <w:p w:rsidR="00960DDC" w:rsidRPr="00960DDC" w:rsidRDefault="00960DDC" w:rsidP="00960DDC">
      <w:pPr>
        <w:rPr>
          <w:lang w:val="pt-BR"/>
        </w:rPr>
      </w:pPr>
    </w:p>
    <w:p w:rsidR="00985812" w:rsidRDefault="00985812" w:rsidP="00FB7A1A">
      <w:pPr>
        <w:pStyle w:val="Titulo3-doc"/>
      </w:pPr>
      <w:r w:rsidRPr="00E62D72">
        <w:t>[RF</w:t>
      </w:r>
      <w:r w:rsidR="004E6751">
        <w:t>001</w:t>
      </w:r>
      <w:r w:rsidRPr="00E62D72">
        <w:t xml:space="preserve">] – </w:t>
      </w:r>
      <w:r>
        <w:t>Autenticação</w:t>
      </w:r>
    </w:p>
    <w:p w:rsidR="00985812" w:rsidRPr="00E62D72" w:rsidRDefault="00985812" w:rsidP="00985812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985812" w:rsidRPr="00E62D72" w:rsidTr="002F38FF">
        <w:tc>
          <w:tcPr>
            <w:tcW w:w="169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tc>
          <w:tcPr>
            <w:tcW w:w="42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985812" w:rsidRPr="00E62D72" w:rsidTr="002F38FF">
        <w:tc>
          <w:tcPr>
            <w:tcW w:w="1695" w:type="dxa"/>
          </w:tcPr>
          <w:p w:rsidR="00985812" w:rsidRPr="00E62D72" w:rsidRDefault="00985812" w:rsidP="002F38FF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985812" w:rsidRPr="00F6122C" w:rsidRDefault="003D285F" w:rsidP="002F38FF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Usuários com qualquer </w:t>
            </w:r>
            <w:r w:rsidR="00623D26">
              <w:rPr>
                <w:lang w:val="pt-BR"/>
              </w:rPr>
              <w:t>nível</w:t>
            </w:r>
            <w:r>
              <w:rPr>
                <w:lang w:val="pt-BR"/>
              </w:rPr>
              <w:t xml:space="preserve"> de </w:t>
            </w:r>
            <w:r w:rsidR="00623D26">
              <w:rPr>
                <w:lang w:val="pt-BR"/>
              </w:rPr>
              <w:t>privilégio</w:t>
            </w:r>
          </w:p>
        </w:tc>
      </w:tr>
      <w:tr w:rsidR="00985812" w:rsidRPr="00E62D72" w:rsidTr="002F38FF">
        <w:tc>
          <w:tcPr>
            <w:tcW w:w="1695" w:type="dxa"/>
          </w:tcPr>
          <w:p w:rsidR="00985812" w:rsidRPr="00E62D72" w:rsidRDefault="00985812" w:rsidP="002F38FF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>
              <w:rPr>
                <w:rFonts w:cs="Arial"/>
                <w:b/>
                <w:lang w:val="pt-BR"/>
              </w:rPr>
              <w:t>impactados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985812" w:rsidRDefault="00985812" w:rsidP="002F38FF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[RF</w:t>
            </w:r>
            <w:r w:rsidR="00802C4A">
              <w:rPr>
                <w:lang w:val="pt-BR"/>
              </w:rPr>
              <w:t>001</w:t>
            </w:r>
            <w:r>
              <w:rPr>
                <w:lang w:val="pt-BR"/>
              </w:rPr>
              <w:t>]- Login</w:t>
            </w:r>
          </w:p>
          <w:p w:rsidR="00985812" w:rsidRPr="00F6122C" w:rsidRDefault="00985812" w:rsidP="002F38FF">
            <w:pPr>
              <w:pStyle w:val="Normal-Arial"/>
              <w:rPr>
                <w:lang w:val="pt-BR"/>
              </w:rPr>
            </w:pPr>
          </w:p>
        </w:tc>
      </w:tr>
    </w:tbl>
    <w:p w:rsidR="00985812" w:rsidRPr="00E62D72" w:rsidRDefault="00985812" w:rsidP="00985812">
      <w:pPr>
        <w:rPr>
          <w:lang w:val="pt-BR"/>
        </w:rPr>
      </w:pPr>
    </w:p>
    <w:p w:rsidR="00985812" w:rsidRPr="00E62D72" w:rsidRDefault="00985812" w:rsidP="00985812">
      <w:pPr>
        <w:pStyle w:val="Titulo4-doc"/>
      </w:pPr>
      <w:r w:rsidRPr="00E62D72">
        <w:t xml:space="preserve">Descrição </w:t>
      </w:r>
    </w:p>
    <w:p w:rsidR="00985812" w:rsidRDefault="00985812" w:rsidP="00985812">
      <w:pPr>
        <w:pStyle w:val="Normal-Arial"/>
        <w:rPr>
          <w:lang w:val="pt-BR"/>
        </w:rPr>
      </w:pPr>
      <w:r>
        <w:rPr>
          <w:lang w:val="pt-BR"/>
        </w:rPr>
        <w:t xml:space="preserve">Este requisito tem por finalidade a validação de acesso de usuários no SmallROAD, com suas devidas permissões. </w:t>
      </w:r>
    </w:p>
    <w:p w:rsidR="0042617D" w:rsidRDefault="0042617D" w:rsidP="00985812">
      <w:pPr>
        <w:pStyle w:val="Normal-Arial"/>
        <w:rPr>
          <w:lang w:val="pt-BR"/>
        </w:rPr>
      </w:pPr>
    </w:p>
    <w:p w:rsidR="002033AE" w:rsidRDefault="006338BE" w:rsidP="002033AE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20428106" wp14:editId="325C7E13">
            <wp:extent cx="5443200" cy="3060000"/>
            <wp:effectExtent l="0" t="0" r="571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2033AE">
      <w:pPr>
        <w:pStyle w:val="Normal-Arial"/>
        <w:jc w:val="center"/>
        <w:rPr>
          <w:i/>
          <w:color w:val="FF0000"/>
          <w:lang w:val="pt-BR"/>
        </w:rPr>
      </w:pPr>
    </w:p>
    <w:p w:rsidR="002033AE" w:rsidRPr="002033AE" w:rsidRDefault="002033AE" w:rsidP="002033AE">
      <w:pPr>
        <w:pStyle w:val="Normal-Arial"/>
        <w:jc w:val="center"/>
        <w:rPr>
          <w:i/>
          <w:color w:val="FF0000"/>
          <w:lang w:val="pt-BR"/>
        </w:rPr>
      </w:pPr>
      <w:r w:rsidRPr="002033AE">
        <w:rPr>
          <w:i/>
          <w:color w:val="FF0000"/>
          <w:lang w:val="pt-BR"/>
        </w:rPr>
        <w:t xml:space="preserve">Tela </w:t>
      </w:r>
      <w:r w:rsidR="00504C04">
        <w:rPr>
          <w:i/>
          <w:color w:val="FF0000"/>
          <w:lang w:val="pt-BR"/>
        </w:rPr>
        <w:t>001</w:t>
      </w:r>
    </w:p>
    <w:p w:rsidR="00985812" w:rsidRDefault="00985812" w:rsidP="00985812">
      <w:pPr>
        <w:rPr>
          <w:lang w:val="pt-BR"/>
        </w:rPr>
      </w:pPr>
    </w:p>
    <w:p w:rsidR="002033AE" w:rsidRDefault="002033AE" w:rsidP="002033AE">
      <w:pPr>
        <w:pStyle w:val="Titulo4-doc"/>
      </w:pPr>
      <w:r w:rsidRPr="00E62D72">
        <w:t>Entradas e pré-condições</w:t>
      </w:r>
    </w:p>
    <w:p w:rsidR="00CF0DF2" w:rsidRPr="00CF0DF2" w:rsidRDefault="00CF0DF2" w:rsidP="00CF0DF2">
      <w:pPr>
        <w:rPr>
          <w:lang w:val="pt-BR"/>
        </w:rPr>
      </w:pP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2033AE" w:rsidRPr="002033AE" w:rsidRDefault="002033AE" w:rsidP="002F38FF">
      <w:pPr>
        <w:pStyle w:val="Normal-Arial"/>
        <w:numPr>
          <w:ilvl w:val="0"/>
          <w:numId w:val="5"/>
        </w:numPr>
        <w:ind w:left="360"/>
        <w:rPr>
          <w:lang w:val="pt-BR"/>
        </w:rPr>
      </w:pPr>
      <w:r w:rsidRPr="002033AE">
        <w:rPr>
          <w:lang w:val="pt-BR"/>
        </w:rPr>
        <w:t>O usuário tem que ser cadastrado no SmallROAD.</w:t>
      </w:r>
    </w:p>
    <w:p w:rsidR="00CF0DF2" w:rsidRDefault="00CF0DF2" w:rsidP="002033AE">
      <w:pPr>
        <w:pStyle w:val="Normal-Arial"/>
        <w:rPr>
          <w:lang w:val="pt-BR"/>
        </w:rPr>
      </w:pP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2033AE" w:rsidRPr="00E62D72" w:rsidRDefault="002033AE" w:rsidP="002033A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e Senha de acesso.</w:t>
      </w:r>
    </w:p>
    <w:p w:rsidR="002033AE" w:rsidRPr="00E62D72" w:rsidRDefault="002033AE" w:rsidP="002033AE">
      <w:pPr>
        <w:pStyle w:val="Normal-Arial"/>
        <w:rPr>
          <w:lang w:val="pt-BR"/>
        </w:rPr>
      </w:pPr>
    </w:p>
    <w:p w:rsidR="002033AE" w:rsidRPr="00E62D72" w:rsidRDefault="002033AE" w:rsidP="002033AE">
      <w:pPr>
        <w:pStyle w:val="Titulo4-doc"/>
      </w:pPr>
      <w:r w:rsidRPr="00E62D72">
        <w:lastRenderedPageBreak/>
        <w:t>Saídas e pós-condições</w:t>
      </w:r>
    </w:p>
    <w:p w:rsidR="00CF0DF2" w:rsidRDefault="00CF0DF2" w:rsidP="002033AE">
      <w:pPr>
        <w:pStyle w:val="Normal-Arial"/>
        <w:rPr>
          <w:lang w:val="pt-BR"/>
        </w:rPr>
      </w:pP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2033AE" w:rsidRPr="002033AE" w:rsidRDefault="002033AE" w:rsidP="002F38FF">
      <w:pPr>
        <w:pStyle w:val="Normal-Arial"/>
        <w:numPr>
          <w:ilvl w:val="0"/>
          <w:numId w:val="5"/>
        </w:numPr>
        <w:rPr>
          <w:lang w:val="pt-BR"/>
        </w:rPr>
      </w:pPr>
      <w:r w:rsidRPr="002033AE">
        <w:rPr>
          <w:lang w:val="pt-BR"/>
        </w:rPr>
        <w:t>As informações de entrada devem ser validadas pelo servidor.</w:t>
      </w:r>
    </w:p>
    <w:p w:rsidR="00CF0DF2" w:rsidRDefault="00CF0DF2" w:rsidP="002033AE">
      <w:pPr>
        <w:pStyle w:val="Normal-Arial"/>
        <w:rPr>
          <w:lang w:val="pt-BR"/>
        </w:rPr>
      </w:pP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2033AE" w:rsidRDefault="002033AE" w:rsidP="002033A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SmallROAD </w:t>
      </w:r>
      <w:r w:rsidR="0032723A">
        <w:rPr>
          <w:lang w:val="pt-BR"/>
        </w:rPr>
        <w:t>acessa a página principal.</w:t>
      </w:r>
    </w:p>
    <w:p w:rsidR="0032723A" w:rsidRDefault="0032723A" w:rsidP="0032723A">
      <w:pPr>
        <w:pStyle w:val="Normal-Arial"/>
        <w:rPr>
          <w:lang w:val="pt-BR"/>
        </w:rPr>
      </w:pPr>
    </w:p>
    <w:p w:rsidR="0042617D" w:rsidRDefault="0042617D" w:rsidP="0032723A">
      <w:pPr>
        <w:pStyle w:val="Normal-Arial"/>
        <w:rPr>
          <w:lang w:val="pt-BR"/>
        </w:rPr>
      </w:pPr>
    </w:p>
    <w:p w:rsidR="0032723A" w:rsidRDefault="0032723A" w:rsidP="0032723A">
      <w:pPr>
        <w:pStyle w:val="Titulo4-doc"/>
      </w:pPr>
      <w:r w:rsidRPr="00E62D72">
        <w:t>Fluxo principal</w:t>
      </w:r>
    </w:p>
    <w:p w:rsidR="008A505C" w:rsidRDefault="008A505C" w:rsidP="00BE07EF">
      <w:pPr>
        <w:rPr>
          <w:rFonts w:cs="Arial"/>
          <w:b/>
          <w:lang w:val="pt-BR"/>
        </w:rPr>
      </w:pPr>
    </w:p>
    <w:p w:rsidR="00BE07EF" w:rsidRPr="00E62D72" w:rsidRDefault="00BE07EF" w:rsidP="00BE07EF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[FP001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Login</w:t>
      </w:r>
    </w:p>
    <w:p w:rsidR="004F0AB7" w:rsidRDefault="004F0AB7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preenche os campos requeridos (Usuário e Senha).</w:t>
      </w:r>
    </w:p>
    <w:p w:rsidR="0032723A" w:rsidRDefault="0032723A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Usuário </w:t>
      </w:r>
      <w:r w:rsidR="004F0AB7">
        <w:rPr>
          <w:lang w:val="pt-BR"/>
        </w:rPr>
        <w:t>clica no botão</w:t>
      </w:r>
      <w:r>
        <w:rPr>
          <w:lang w:val="pt-BR"/>
        </w:rPr>
        <w:t xml:space="preserve"> </w:t>
      </w:r>
      <w:r w:rsidR="004F0AB7">
        <w:rPr>
          <w:lang w:val="pt-BR"/>
        </w:rPr>
        <w:t>“</w:t>
      </w:r>
      <w:r>
        <w:rPr>
          <w:lang w:val="pt-BR"/>
        </w:rPr>
        <w:t>Login</w:t>
      </w:r>
      <w:r w:rsidR="004F0AB7">
        <w:rPr>
          <w:lang w:val="pt-BR"/>
        </w:rPr>
        <w:t>”</w:t>
      </w:r>
      <w:r>
        <w:rPr>
          <w:lang w:val="pt-BR"/>
        </w:rPr>
        <w:t>.</w:t>
      </w:r>
    </w:p>
    <w:p w:rsidR="0032723A" w:rsidRDefault="0032723A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busca</w:t>
      </w:r>
      <w:r w:rsidR="004F0AB7">
        <w:rPr>
          <w:lang w:val="pt-BR"/>
        </w:rPr>
        <w:t>, em suas bases de dados,</w:t>
      </w:r>
      <w:r>
        <w:rPr>
          <w:lang w:val="pt-BR"/>
        </w:rPr>
        <w:t xml:space="preserve"> validação das informações digitadas</w:t>
      </w:r>
      <w:r w:rsidR="004F0AB7">
        <w:rPr>
          <w:lang w:val="pt-BR"/>
        </w:rPr>
        <w:t>.</w:t>
      </w:r>
    </w:p>
    <w:p w:rsidR="0032723A" w:rsidRDefault="0032723A" w:rsidP="00733C32">
      <w:pPr>
        <w:pStyle w:val="Normal-Arial"/>
        <w:numPr>
          <w:ilvl w:val="0"/>
          <w:numId w:val="5"/>
        </w:numPr>
        <w:rPr>
          <w:lang w:val="pt-BR"/>
        </w:rPr>
      </w:pPr>
      <w:r w:rsidRPr="0032723A">
        <w:rPr>
          <w:lang w:val="pt-BR"/>
        </w:rPr>
        <w:t>Sistema é direcionado à Home com as devidas funcionalidades correspondentes às permissões do usuário logado.</w:t>
      </w:r>
    </w:p>
    <w:p w:rsidR="00354E4E" w:rsidRDefault="00354E4E" w:rsidP="00354E4E">
      <w:pPr>
        <w:pStyle w:val="Normal-Arial"/>
        <w:rPr>
          <w:lang w:val="pt-BR"/>
        </w:rPr>
      </w:pPr>
    </w:p>
    <w:p w:rsidR="00354E4E" w:rsidRDefault="00354E4E" w:rsidP="00354E4E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215D6FE7" wp14:editId="189AB1F5">
            <wp:extent cx="5443200" cy="3060000"/>
            <wp:effectExtent l="0" t="0" r="5715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E4E" w:rsidRDefault="00354E4E" w:rsidP="00354E4E">
      <w:pPr>
        <w:pStyle w:val="Normal-Arial"/>
        <w:jc w:val="center"/>
        <w:rPr>
          <w:color w:val="FF0000"/>
          <w:lang w:val="pt-BR"/>
        </w:rPr>
      </w:pPr>
    </w:p>
    <w:p w:rsidR="00354E4E" w:rsidRDefault="00354E4E" w:rsidP="00354E4E">
      <w:pPr>
        <w:pStyle w:val="Normal-Arial"/>
        <w:jc w:val="center"/>
        <w:rPr>
          <w:color w:val="FF0000"/>
          <w:lang w:val="pt-BR"/>
        </w:rPr>
      </w:pPr>
      <w:r>
        <w:rPr>
          <w:color w:val="FF0000"/>
          <w:lang w:val="pt-BR"/>
        </w:rPr>
        <w:t>Tela 002</w:t>
      </w:r>
    </w:p>
    <w:p w:rsidR="0032723A" w:rsidRPr="00E62D72" w:rsidRDefault="0032723A" w:rsidP="0032723A">
      <w:pPr>
        <w:pStyle w:val="Titulo4-doc"/>
      </w:pPr>
      <w:r w:rsidRPr="00E62D72">
        <w:t>Fluxos de e</w:t>
      </w:r>
      <w:r>
        <w:t>xcessão</w:t>
      </w:r>
    </w:p>
    <w:p w:rsidR="008A505C" w:rsidRDefault="008A505C" w:rsidP="0032723A">
      <w:pPr>
        <w:rPr>
          <w:rFonts w:cs="Arial"/>
          <w:b/>
          <w:lang w:val="pt-BR"/>
        </w:rPr>
      </w:pPr>
    </w:p>
    <w:p w:rsidR="0032723A" w:rsidRPr="00E62D72" w:rsidRDefault="000A5397" w:rsidP="0032723A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[FE</w:t>
      </w:r>
      <w:r w:rsidR="008A505C">
        <w:rPr>
          <w:rFonts w:cs="Arial"/>
          <w:b/>
          <w:lang w:val="pt-BR"/>
        </w:rPr>
        <w:t>001</w:t>
      </w:r>
      <w:r w:rsidR="0032723A" w:rsidRPr="00E62D72">
        <w:rPr>
          <w:rFonts w:cs="Arial"/>
          <w:b/>
          <w:lang w:val="pt-BR"/>
        </w:rPr>
        <w:t>]</w:t>
      </w:r>
      <w:r w:rsidR="0032723A">
        <w:rPr>
          <w:rFonts w:cs="Arial"/>
          <w:b/>
          <w:lang w:val="pt-BR"/>
        </w:rPr>
        <w:t xml:space="preserve"> – </w:t>
      </w:r>
      <w:r w:rsidR="001C0F2E">
        <w:rPr>
          <w:rFonts w:cs="Arial"/>
          <w:b/>
          <w:lang w:val="pt-BR"/>
        </w:rPr>
        <w:t>Usuário não</w:t>
      </w:r>
      <w:r w:rsidR="0032723A">
        <w:rPr>
          <w:rFonts w:cs="Arial"/>
          <w:b/>
          <w:lang w:val="pt-BR"/>
        </w:rPr>
        <w:t xml:space="preserve"> cadastrado</w:t>
      </w:r>
    </w:p>
    <w:p w:rsidR="001C0F2E" w:rsidRDefault="0032723A" w:rsidP="00733C32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Sistema informa </w:t>
      </w:r>
      <w:r w:rsidR="001C0F2E">
        <w:rPr>
          <w:lang w:val="pt-BR"/>
        </w:rPr>
        <w:t>que</w:t>
      </w:r>
      <w:r>
        <w:rPr>
          <w:lang w:val="pt-BR"/>
        </w:rPr>
        <w:t xml:space="preserve"> usuário </w:t>
      </w:r>
      <w:r w:rsidR="001C0F2E">
        <w:rPr>
          <w:lang w:val="pt-BR"/>
        </w:rPr>
        <w:t>não é cadastrado e apresenta mensagem especificando o erro.</w:t>
      </w:r>
    </w:p>
    <w:p w:rsidR="0032723A" w:rsidRPr="00B155FA" w:rsidRDefault="0032723A" w:rsidP="0032723A">
      <w:pPr>
        <w:pStyle w:val="Normal-Arial"/>
        <w:rPr>
          <w:u w:val="single"/>
          <w:lang w:val="pt-BR"/>
        </w:rPr>
      </w:pPr>
    </w:p>
    <w:p w:rsidR="007549E7" w:rsidRPr="00E62D72" w:rsidRDefault="007549E7" w:rsidP="00FB7A1A">
      <w:pPr>
        <w:pStyle w:val="Titulo2-doc"/>
      </w:pPr>
      <w:r>
        <w:t>Usuários</w:t>
      </w:r>
    </w:p>
    <w:p w:rsidR="007549E7" w:rsidRPr="00C021EB" w:rsidRDefault="007549E7" w:rsidP="00363CB3">
      <w:pPr>
        <w:pStyle w:val="Normal-Arial"/>
        <w:jc w:val="center"/>
        <w:rPr>
          <w:color w:val="FF0000"/>
          <w:lang w:val="pt-BR"/>
        </w:rPr>
      </w:pPr>
    </w:p>
    <w:p w:rsidR="00281DE6" w:rsidRDefault="00A65016" w:rsidP="00FB7A1A">
      <w:pPr>
        <w:pStyle w:val="Titulo3-doc"/>
      </w:pPr>
      <w:bookmarkStart w:id="79" w:name="_Toc116412615"/>
      <w:r w:rsidRPr="00E62D72">
        <w:t>[RF</w:t>
      </w:r>
      <w:r w:rsidR="004E6751">
        <w:t>002</w:t>
      </w:r>
      <w:r w:rsidRPr="00E62D72">
        <w:t xml:space="preserve">] – </w:t>
      </w:r>
      <w:r w:rsidR="00F72B6B">
        <w:t>Usuários</w:t>
      </w:r>
      <w:bookmarkEnd w:id="79"/>
    </w:p>
    <w:p w:rsidR="00557BF3" w:rsidRPr="00E62D72" w:rsidRDefault="00557BF3" w:rsidP="00557BF3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557BF3" w:rsidRPr="00E62D72">
        <w:tc>
          <w:tcPr>
            <w:tcW w:w="1695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bookmarkStart w:id="80" w:name="Selecionar2"/>
        <w:tc>
          <w:tcPr>
            <w:tcW w:w="425" w:type="dxa"/>
          </w:tcPr>
          <w:p w:rsidR="00557BF3" w:rsidRPr="00E62D72" w:rsidRDefault="00281DE6" w:rsidP="00632590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  <w:bookmarkEnd w:id="80"/>
          </w:p>
        </w:tc>
        <w:tc>
          <w:tcPr>
            <w:tcW w:w="1960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557BF3" w:rsidRPr="00E62D72">
        <w:tc>
          <w:tcPr>
            <w:tcW w:w="1695" w:type="dxa"/>
          </w:tcPr>
          <w:p w:rsidR="00557BF3" w:rsidRPr="00E62D72" w:rsidRDefault="00557BF3" w:rsidP="00184728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F6122C" w:rsidRPr="00F6122C" w:rsidRDefault="003D285F" w:rsidP="00F6122C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Usuários com privilégios de </w:t>
            </w:r>
            <w:r w:rsidR="006F52C3">
              <w:rPr>
                <w:lang w:val="pt-BR"/>
              </w:rPr>
              <w:t>Administradores</w:t>
            </w:r>
            <w:r>
              <w:rPr>
                <w:lang w:val="pt-BR"/>
              </w:rPr>
              <w:t xml:space="preserve"> do Sistema</w:t>
            </w:r>
          </w:p>
        </w:tc>
      </w:tr>
      <w:tr w:rsidR="00557BF3" w:rsidRPr="00E62D72">
        <w:tc>
          <w:tcPr>
            <w:tcW w:w="1695" w:type="dxa"/>
          </w:tcPr>
          <w:p w:rsidR="00557BF3" w:rsidRPr="00E62D72" w:rsidRDefault="00557BF3" w:rsidP="00184728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 w:rsidR="004A71C3">
              <w:rPr>
                <w:rFonts w:cs="Arial"/>
                <w:b/>
                <w:lang w:val="pt-BR"/>
              </w:rPr>
              <w:t>impactado</w:t>
            </w:r>
            <w:r w:rsidR="006F52C3">
              <w:rPr>
                <w:rFonts w:cs="Arial"/>
                <w:b/>
                <w:lang w:val="pt-BR"/>
              </w:rPr>
              <w:t>s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F72B6B" w:rsidRPr="00F6122C" w:rsidRDefault="005C2171" w:rsidP="00354E4E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[RF</w:t>
            </w:r>
            <w:r w:rsidR="00354E4E">
              <w:rPr>
                <w:lang w:val="pt-BR"/>
              </w:rPr>
              <w:t>002</w:t>
            </w:r>
            <w:r>
              <w:rPr>
                <w:lang w:val="pt-BR"/>
              </w:rPr>
              <w:t>]</w:t>
            </w:r>
            <w:r w:rsidR="00D95EDE">
              <w:rPr>
                <w:lang w:val="pt-BR"/>
              </w:rPr>
              <w:t xml:space="preserve"> </w:t>
            </w:r>
            <w:r w:rsidR="00504C04">
              <w:rPr>
                <w:lang w:val="pt-BR"/>
              </w:rPr>
              <w:t>–</w:t>
            </w:r>
            <w:r w:rsidR="00D95EDE">
              <w:rPr>
                <w:lang w:val="pt-BR"/>
              </w:rPr>
              <w:t xml:space="preserve"> </w:t>
            </w:r>
            <w:r w:rsidR="008E7947">
              <w:rPr>
                <w:lang w:val="pt-BR"/>
              </w:rPr>
              <w:t>Usuários</w:t>
            </w:r>
          </w:p>
        </w:tc>
      </w:tr>
    </w:tbl>
    <w:p w:rsidR="00557BF3" w:rsidRDefault="00557BF3" w:rsidP="00557BF3">
      <w:pPr>
        <w:rPr>
          <w:lang w:val="pt-BR"/>
        </w:rPr>
      </w:pPr>
    </w:p>
    <w:p w:rsidR="00CF0DF2" w:rsidRPr="00E62D72" w:rsidRDefault="00CF0DF2" w:rsidP="00557BF3">
      <w:pPr>
        <w:rPr>
          <w:lang w:val="pt-BR"/>
        </w:rPr>
      </w:pPr>
    </w:p>
    <w:p w:rsidR="00557BF3" w:rsidRPr="00E62D72" w:rsidRDefault="00557BF3" w:rsidP="004B6852">
      <w:pPr>
        <w:pStyle w:val="Titulo4-doc"/>
      </w:pPr>
      <w:r w:rsidRPr="00E62D72">
        <w:lastRenderedPageBreak/>
        <w:t xml:space="preserve">Descrição </w:t>
      </w:r>
    </w:p>
    <w:p w:rsidR="00281DE6" w:rsidRDefault="00281DE6" w:rsidP="00281DE6">
      <w:pPr>
        <w:pStyle w:val="Normal-Arial"/>
        <w:rPr>
          <w:lang w:val="pt-BR"/>
        </w:rPr>
      </w:pPr>
      <w:r>
        <w:rPr>
          <w:lang w:val="pt-BR"/>
        </w:rPr>
        <w:t xml:space="preserve">Este requisito tem por finalidade cadastrar, </w:t>
      </w:r>
      <w:r w:rsidR="00F72B6B">
        <w:rPr>
          <w:lang w:val="pt-BR"/>
        </w:rPr>
        <w:t xml:space="preserve">consultar, </w:t>
      </w:r>
      <w:r>
        <w:rPr>
          <w:lang w:val="pt-BR"/>
        </w:rPr>
        <w:t>alterar</w:t>
      </w:r>
      <w:r w:rsidR="00F72B6B">
        <w:rPr>
          <w:lang w:val="pt-BR"/>
        </w:rPr>
        <w:t xml:space="preserve"> e</w:t>
      </w:r>
      <w:r>
        <w:rPr>
          <w:lang w:val="pt-BR"/>
        </w:rPr>
        <w:t xml:space="preserve"> excluir </w:t>
      </w:r>
      <w:r w:rsidR="00F72B6B">
        <w:rPr>
          <w:lang w:val="pt-BR"/>
        </w:rPr>
        <w:t>usuários do si</w:t>
      </w:r>
      <w:r w:rsidR="00354E4E">
        <w:rPr>
          <w:lang w:val="pt-BR"/>
        </w:rPr>
        <w:t>s</w:t>
      </w:r>
      <w:r w:rsidR="00F72B6B">
        <w:rPr>
          <w:lang w:val="pt-BR"/>
        </w:rPr>
        <w:t xml:space="preserve">tema SmallROAD. O operador deste módulo de requisitos deve ter senha </w:t>
      </w:r>
      <w:r w:rsidR="00580E24">
        <w:rPr>
          <w:lang w:val="pt-BR"/>
        </w:rPr>
        <w:t xml:space="preserve">com privilégios </w:t>
      </w:r>
      <w:r w:rsidR="00F72B6B">
        <w:rPr>
          <w:lang w:val="pt-BR"/>
        </w:rPr>
        <w:t>de administrador, pois seus métodos impactarão, diretamente, nas bases de dados, credenciando, ou não, usuários e p</w:t>
      </w:r>
      <w:r w:rsidR="00363CB3">
        <w:rPr>
          <w:lang w:val="pt-BR"/>
        </w:rPr>
        <w:t>rivilégios</w:t>
      </w:r>
      <w:r w:rsidR="00BE63A7">
        <w:rPr>
          <w:lang w:val="pt-BR"/>
        </w:rPr>
        <w:t xml:space="preserve"> de acesso ao sistema.</w:t>
      </w:r>
    </w:p>
    <w:p w:rsidR="00CF0DF2" w:rsidRDefault="00CF0DF2" w:rsidP="00363CB3">
      <w:pPr>
        <w:pStyle w:val="Normal-Arial"/>
        <w:jc w:val="center"/>
        <w:rPr>
          <w:lang w:val="pt-BR"/>
        </w:rPr>
      </w:pPr>
    </w:p>
    <w:p w:rsidR="00363CB3" w:rsidRDefault="00363CB3" w:rsidP="00363CB3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5784669F" wp14:editId="0D61C738">
            <wp:extent cx="5443200" cy="3060000"/>
            <wp:effectExtent l="0" t="0" r="571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04" w:rsidRDefault="00504C04" w:rsidP="00363CB3">
      <w:pPr>
        <w:pStyle w:val="Normal-Arial"/>
        <w:jc w:val="center"/>
        <w:rPr>
          <w:i/>
          <w:color w:val="FF0000"/>
          <w:lang w:val="pt-BR"/>
        </w:rPr>
      </w:pPr>
    </w:p>
    <w:p w:rsidR="00504C04" w:rsidRDefault="00504C04" w:rsidP="007F42C0">
      <w:pPr>
        <w:pStyle w:val="Normal-Arial"/>
        <w:jc w:val="center"/>
        <w:rPr>
          <w:i/>
          <w:color w:val="FF0000"/>
          <w:lang w:val="pt-BR"/>
        </w:rPr>
      </w:pPr>
      <w:r>
        <w:rPr>
          <w:i/>
          <w:color w:val="FF0000"/>
          <w:lang w:val="pt-BR"/>
        </w:rPr>
        <w:t>Tela 003</w:t>
      </w:r>
    </w:p>
    <w:p w:rsidR="00F90DCA" w:rsidRPr="007F42C0" w:rsidRDefault="00F90DCA" w:rsidP="007F42C0">
      <w:pPr>
        <w:pStyle w:val="Normal-Arial"/>
        <w:jc w:val="center"/>
        <w:rPr>
          <w:i/>
          <w:color w:val="FF0000"/>
          <w:lang w:val="pt-BR"/>
        </w:rPr>
      </w:pPr>
    </w:p>
    <w:p w:rsidR="00557BF3" w:rsidRPr="00E62D72" w:rsidRDefault="00557BF3" w:rsidP="004B6852">
      <w:pPr>
        <w:pStyle w:val="Titulo4-doc"/>
      </w:pPr>
      <w:r w:rsidRPr="00E62D72">
        <w:t>Entradas e pré-condições</w:t>
      </w:r>
    </w:p>
    <w:p w:rsidR="00CF0DF2" w:rsidRDefault="00CF0DF2" w:rsidP="00632590">
      <w:pPr>
        <w:pStyle w:val="Normal-Arial"/>
        <w:rPr>
          <w:lang w:val="pt-BR"/>
        </w:rPr>
      </w:pP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281DE6" w:rsidRDefault="00342829" w:rsidP="00632590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</w:t>
      </w:r>
      <w:r w:rsidR="0047631B">
        <w:rPr>
          <w:lang w:val="pt-BR"/>
        </w:rPr>
        <w:t>suário</w:t>
      </w:r>
      <w:r>
        <w:rPr>
          <w:lang w:val="pt-BR"/>
        </w:rPr>
        <w:t xml:space="preserve"> (Login)</w:t>
      </w:r>
      <w:r w:rsidR="00FF2257">
        <w:rPr>
          <w:lang w:val="pt-BR"/>
        </w:rPr>
        <w:t xml:space="preserve"> com </w:t>
      </w:r>
      <w:r>
        <w:rPr>
          <w:lang w:val="pt-BR"/>
        </w:rPr>
        <w:t>privilégios de acesso correspondente a esta funcionalidade</w:t>
      </w:r>
      <w:r w:rsidR="00FF2257">
        <w:rPr>
          <w:lang w:val="pt-BR"/>
        </w:rPr>
        <w:t>.</w:t>
      </w:r>
    </w:p>
    <w:p w:rsidR="00CF0DF2" w:rsidRDefault="00CF0DF2" w:rsidP="00632590">
      <w:pPr>
        <w:pStyle w:val="Normal-Arial"/>
        <w:rPr>
          <w:lang w:val="pt-BR"/>
        </w:rPr>
      </w:pP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D66629" w:rsidRPr="00E62D72" w:rsidRDefault="00BF5DB0" w:rsidP="00632590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</w:t>
      </w:r>
      <w:r w:rsidR="008C2C32">
        <w:rPr>
          <w:lang w:val="pt-BR"/>
        </w:rPr>
        <w:t>.</w:t>
      </w:r>
    </w:p>
    <w:p w:rsidR="00557BF3" w:rsidRPr="00E62D72" w:rsidRDefault="00557BF3" w:rsidP="00632590">
      <w:pPr>
        <w:pStyle w:val="Normal-Arial"/>
        <w:rPr>
          <w:lang w:val="pt-BR"/>
        </w:rPr>
      </w:pPr>
    </w:p>
    <w:p w:rsidR="00557BF3" w:rsidRPr="00E62D72" w:rsidRDefault="00557BF3" w:rsidP="004B6852">
      <w:pPr>
        <w:pStyle w:val="Titulo4-doc"/>
      </w:pPr>
      <w:r w:rsidRPr="00E62D72">
        <w:t>Saídas e pós-condições</w:t>
      </w:r>
    </w:p>
    <w:p w:rsidR="00CF0DF2" w:rsidRDefault="00CF0DF2" w:rsidP="00632590">
      <w:pPr>
        <w:pStyle w:val="Normal-Arial"/>
        <w:rPr>
          <w:lang w:val="pt-BR"/>
        </w:rPr>
      </w:pP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557BF3" w:rsidRPr="00E62D72" w:rsidRDefault="001E263E" w:rsidP="00632590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O sistema deve</w:t>
      </w:r>
      <w:r w:rsidR="00F90DCA">
        <w:rPr>
          <w:lang w:val="pt-BR"/>
        </w:rPr>
        <w:t xml:space="preserve"> consultar e/ou gravar</w:t>
      </w:r>
      <w:r>
        <w:rPr>
          <w:lang w:val="pt-BR"/>
        </w:rPr>
        <w:t xml:space="preserve"> </w:t>
      </w:r>
      <w:r w:rsidR="00FF2257">
        <w:rPr>
          <w:lang w:val="pt-BR"/>
        </w:rPr>
        <w:t>o requisito no</w:t>
      </w:r>
      <w:r>
        <w:rPr>
          <w:lang w:val="pt-BR"/>
        </w:rPr>
        <w:t xml:space="preserve"> banco</w:t>
      </w:r>
      <w:r w:rsidR="00354E4E">
        <w:rPr>
          <w:lang w:val="pt-BR"/>
        </w:rPr>
        <w:t xml:space="preserve"> de dados</w:t>
      </w:r>
      <w:r>
        <w:rPr>
          <w:lang w:val="pt-BR"/>
        </w:rPr>
        <w:t xml:space="preserve">. </w:t>
      </w:r>
    </w:p>
    <w:p w:rsidR="00CF0DF2" w:rsidRDefault="00CF0DF2" w:rsidP="00632590">
      <w:pPr>
        <w:pStyle w:val="Normal-Arial"/>
        <w:rPr>
          <w:lang w:val="pt-BR"/>
        </w:rPr>
      </w:pP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FF2257" w:rsidRPr="00E62D72" w:rsidRDefault="00FF2257" w:rsidP="00FF2257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557BF3" w:rsidRPr="00E62D72" w:rsidRDefault="00557BF3" w:rsidP="00632590">
      <w:pPr>
        <w:pStyle w:val="Normal-Arial"/>
        <w:rPr>
          <w:lang w:val="pt-BR"/>
        </w:rPr>
      </w:pPr>
    </w:p>
    <w:p w:rsidR="00733C32" w:rsidRPr="00733C32" w:rsidRDefault="00557BF3" w:rsidP="00733C32">
      <w:pPr>
        <w:pStyle w:val="Titulo4-doc"/>
      </w:pPr>
      <w:r w:rsidRPr="00E62D72">
        <w:t>Fluxo principal</w:t>
      </w:r>
    </w:p>
    <w:p w:rsidR="00557BF3" w:rsidRDefault="00612986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Usuário seleciona a opção de </w:t>
      </w:r>
      <w:r w:rsidR="00363CB3">
        <w:rPr>
          <w:lang w:val="pt-BR"/>
        </w:rPr>
        <w:t>“</w:t>
      </w:r>
      <w:r w:rsidR="00733C32">
        <w:rPr>
          <w:lang w:val="pt-BR"/>
        </w:rPr>
        <w:t>Usuários</w:t>
      </w:r>
      <w:r w:rsidR="00363CB3">
        <w:rPr>
          <w:lang w:val="pt-BR"/>
        </w:rPr>
        <w:t>”</w:t>
      </w:r>
      <w:r w:rsidR="002172D3">
        <w:rPr>
          <w:lang w:val="pt-BR"/>
        </w:rPr>
        <w:t xml:space="preserve"> da </w:t>
      </w:r>
      <w:r w:rsidR="002172D3" w:rsidRPr="002172D3">
        <w:rPr>
          <w:i/>
          <w:lang w:val="pt-BR"/>
        </w:rPr>
        <w:t>Tela 002</w:t>
      </w:r>
      <w:r w:rsidR="00354E4E">
        <w:rPr>
          <w:lang w:val="pt-BR"/>
        </w:rPr>
        <w:t>.</w:t>
      </w:r>
    </w:p>
    <w:p w:rsidR="00B155FA" w:rsidRDefault="00B155FA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verifica os privilégios que o usuário possui</w:t>
      </w:r>
      <w:r w:rsidR="002172D3">
        <w:rPr>
          <w:lang w:val="pt-BR"/>
        </w:rPr>
        <w:t xml:space="preserve"> e acessa a funcionalidade</w:t>
      </w:r>
      <w:r w:rsidR="00354E4E">
        <w:rPr>
          <w:lang w:val="pt-BR"/>
        </w:rPr>
        <w:t>.</w:t>
      </w:r>
      <w:r>
        <w:rPr>
          <w:lang w:val="pt-BR"/>
        </w:rPr>
        <w:t xml:space="preserve"> </w:t>
      </w:r>
    </w:p>
    <w:p w:rsidR="00632590" w:rsidRDefault="00612986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exib</w:t>
      </w:r>
      <w:r w:rsidR="00B155FA">
        <w:rPr>
          <w:lang w:val="pt-BR"/>
        </w:rPr>
        <w:t>e</w:t>
      </w:r>
      <w:r>
        <w:rPr>
          <w:lang w:val="pt-BR"/>
        </w:rPr>
        <w:t xml:space="preserve"> </w:t>
      </w:r>
      <w:r w:rsidR="00354E4E" w:rsidRPr="00354E4E">
        <w:rPr>
          <w:i/>
          <w:lang w:val="pt-BR"/>
        </w:rPr>
        <w:t>Tela 003</w:t>
      </w:r>
      <w:r w:rsidR="00FF2257">
        <w:rPr>
          <w:lang w:val="pt-BR"/>
        </w:rPr>
        <w:t xml:space="preserve">, com </w:t>
      </w:r>
      <w:r w:rsidR="00354E4E">
        <w:rPr>
          <w:lang w:val="pt-BR"/>
        </w:rPr>
        <w:t>os botões</w:t>
      </w:r>
      <w:r w:rsidR="00FF2257">
        <w:rPr>
          <w:lang w:val="pt-BR"/>
        </w:rPr>
        <w:t xml:space="preserve"> </w:t>
      </w:r>
      <w:r w:rsidR="0016620C">
        <w:rPr>
          <w:lang w:val="pt-BR"/>
        </w:rPr>
        <w:t xml:space="preserve">devidamente </w:t>
      </w:r>
      <w:r w:rsidR="00FF2257">
        <w:rPr>
          <w:lang w:val="pt-BR"/>
        </w:rPr>
        <w:t>habilitad</w:t>
      </w:r>
      <w:r w:rsidR="00354E4E">
        <w:rPr>
          <w:lang w:val="pt-BR"/>
        </w:rPr>
        <w:t>o</w:t>
      </w:r>
      <w:r w:rsidR="00FF2257">
        <w:rPr>
          <w:lang w:val="pt-BR"/>
        </w:rPr>
        <w:t>s</w:t>
      </w:r>
      <w:r w:rsidR="0016620C">
        <w:rPr>
          <w:lang w:val="pt-BR"/>
        </w:rPr>
        <w:t xml:space="preserve">, </w:t>
      </w:r>
      <w:r w:rsidR="00354E4E">
        <w:rPr>
          <w:lang w:val="pt-BR"/>
        </w:rPr>
        <w:t>direcionando o controle da aplicação para as</w:t>
      </w:r>
      <w:r w:rsidR="0016620C">
        <w:rPr>
          <w:lang w:val="pt-BR"/>
        </w:rPr>
        <w:t xml:space="preserve"> seções</w:t>
      </w:r>
      <w:r w:rsidR="00C8474A">
        <w:rPr>
          <w:lang w:val="pt-BR"/>
        </w:rPr>
        <w:t xml:space="preserve"> [F</w:t>
      </w:r>
      <w:r w:rsidR="002C3D86">
        <w:rPr>
          <w:lang w:val="pt-BR"/>
        </w:rPr>
        <w:t>P</w:t>
      </w:r>
      <w:r w:rsidR="004E6751">
        <w:rPr>
          <w:lang w:val="pt-BR"/>
        </w:rPr>
        <w:t>002</w:t>
      </w:r>
      <w:r w:rsidR="00C8474A">
        <w:rPr>
          <w:lang w:val="pt-BR"/>
        </w:rPr>
        <w:t>]</w:t>
      </w:r>
      <w:r w:rsidR="00C8474A" w:rsidRPr="00C8474A">
        <w:rPr>
          <w:lang w:val="pt-BR"/>
        </w:rPr>
        <w:t xml:space="preserve"> </w:t>
      </w:r>
      <w:r w:rsidR="00FA1769">
        <w:rPr>
          <w:lang w:val="pt-BR"/>
        </w:rPr>
        <w:t>[F</w:t>
      </w:r>
      <w:r w:rsidR="002C3D86">
        <w:rPr>
          <w:lang w:val="pt-BR"/>
        </w:rPr>
        <w:t>P</w:t>
      </w:r>
      <w:r w:rsidR="004E6751">
        <w:rPr>
          <w:lang w:val="pt-BR"/>
        </w:rPr>
        <w:t>003</w:t>
      </w:r>
      <w:r w:rsidR="00FA1769">
        <w:rPr>
          <w:lang w:val="pt-BR"/>
        </w:rPr>
        <w:t>]</w:t>
      </w:r>
      <w:r w:rsidR="00B86C3F">
        <w:rPr>
          <w:lang w:val="pt-BR"/>
        </w:rPr>
        <w:t xml:space="preserve"> [F</w:t>
      </w:r>
      <w:r w:rsidR="002C3D86">
        <w:rPr>
          <w:lang w:val="pt-BR"/>
        </w:rPr>
        <w:t>P</w:t>
      </w:r>
      <w:r w:rsidR="004E6751">
        <w:rPr>
          <w:lang w:val="pt-BR"/>
        </w:rPr>
        <w:t>004</w:t>
      </w:r>
      <w:r w:rsidR="00B86C3F">
        <w:rPr>
          <w:lang w:val="pt-BR"/>
        </w:rPr>
        <w:t>]</w:t>
      </w:r>
      <w:r w:rsidR="007E34C1" w:rsidRPr="007E34C1">
        <w:rPr>
          <w:lang w:val="pt-BR"/>
        </w:rPr>
        <w:t xml:space="preserve"> </w:t>
      </w:r>
      <w:r w:rsidR="007E34C1">
        <w:rPr>
          <w:lang w:val="pt-BR"/>
        </w:rPr>
        <w:t>[F</w:t>
      </w:r>
      <w:r w:rsidR="002C3D86">
        <w:rPr>
          <w:lang w:val="pt-BR"/>
        </w:rPr>
        <w:t>P</w:t>
      </w:r>
      <w:r w:rsidR="004E6751">
        <w:rPr>
          <w:lang w:val="pt-BR"/>
        </w:rPr>
        <w:t>005</w:t>
      </w:r>
      <w:r w:rsidR="007E34C1">
        <w:rPr>
          <w:lang w:val="pt-BR"/>
        </w:rPr>
        <w:t>]</w:t>
      </w:r>
    </w:p>
    <w:p w:rsidR="006F0E94" w:rsidRDefault="006F0E94" w:rsidP="006F0E94">
      <w:pPr>
        <w:pStyle w:val="Normal-Arial"/>
        <w:rPr>
          <w:lang w:val="pt-BR"/>
        </w:rPr>
      </w:pPr>
      <w:r>
        <w:rPr>
          <w:lang w:val="pt-BR"/>
        </w:rPr>
        <w:t xml:space="preserve">Obs. Este fluxo principal é extensivo a todos os métodos deste Requisito Funcional e será complementado por </w:t>
      </w:r>
    </w:p>
    <w:p w:rsidR="002C3D86" w:rsidRDefault="002C3D86" w:rsidP="002C3D86">
      <w:pPr>
        <w:pStyle w:val="Normal-Arial"/>
        <w:rPr>
          <w:lang w:val="pt-BR"/>
        </w:rPr>
      </w:pPr>
    </w:p>
    <w:p w:rsidR="002C3D86" w:rsidRDefault="002C3D86" w:rsidP="002C3D86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>
        <w:rPr>
          <w:rFonts w:cs="Arial"/>
          <w:b/>
          <w:lang w:val="pt-BR"/>
        </w:rPr>
        <w:t>P</w:t>
      </w:r>
      <w:r w:rsidR="004E6751">
        <w:rPr>
          <w:rFonts w:cs="Arial"/>
          <w:b/>
          <w:lang w:val="pt-BR"/>
        </w:rPr>
        <w:t>002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657381">
        <w:rPr>
          <w:rFonts w:cs="Arial"/>
          <w:b/>
          <w:lang w:val="pt-BR"/>
        </w:rPr>
        <w:t>Cadastra</w:t>
      </w:r>
      <w:r w:rsidR="007D79B2">
        <w:rPr>
          <w:rFonts w:cs="Arial"/>
          <w:b/>
          <w:lang w:val="pt-BR"/>
        </w:rPr>
        <w:t>r</w:t>
      </w:r>
      <w:r w:rsidR="00657381">
        <w:rPr>
          <w:rFonts w:cs="Arial"/>
          <w:b/>
          <w:lang w:val="pt-BR"/>
        </w:rPr>
        <w:t xml:space="preserve"> Usuários</w:t>
      </w:r>
      <w:r>
        <w:rPr>
          <w:rFonts w:cs="Arial"/>
          <w:b/>
          <w:lang w:val="pt-BR"/>
        </w:rPr>
        <w:t>.</w:t>
      </w:r>
    </w:p>
    <w:p w:rsidR="002C3D86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t xml:space="preserve">Usuário clica no botão </w:t>
      </w:r>
      <w:r w:rsidR="0016620C">
        <w:rPr>
          <w:lang w:val="pt-BR"/>
        </w:rPr>
        <w:t>“N</w:t>
      </w:r>
      <w:r>
        <w:rPr>
          <w:lang w:val="pt-BR"/>
        </w:rPr>
        <w:t>ovo</w:t>
      </w:r>
      <w:r w:rsidR="0016620C">
        <w:rPr>
          <w:lang w:val="pt-BR"/>
        </w:rPr>
        <w:t xml:space="preserve"> Usuário”</w:t>
      </w:r>
      <w:r>
        <w:rPr>
          <w:lang w:val="pt-BR"/>
        </w:rPr>
        <w:t>.</w:t>
      </w:r>
    </w:p>
    <w:p w:rsidR="002C3D86" w:rsidRPr="00E62D72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t xml:space="preserve">Sistema habilita </w:t>
      </w:r>
      <w:r w:rsidR="0016620C">
        <w:rPr>
          <w:lang w:val="pt-BR"/>
        </w:rPr>
        <w:t xml:space="preserve">campos a serem preenchidos, conforme </w:t>
      </w:r>
      <w:r w:rsidR="0016620C" w:rsidRPr="007F42C0">
        <w:rPr>
          <w:i/>
          <w:lang w:val="pt-BR"/>
        </w:rPr>
        <w:t>Tela</w:t>
      </w:r>
      <w:r w:rsidR="007F42C0" w:rsidRPr="007F42C0">
        <w:rPr>
          <w:i/>
          <w:lang w:val="pt-BR"/>
        </w:rPr>
        <w:t xml:space="preserve"> 004</w:t>
      </w:r>
      <w:r>
        <w:rPr>
          <w:lang w:val="pt-BR"/>
        </w:rPr>
        <w:t>.</w:t>
      </w:r>
    </w:p>
    <w:p w:rsidR="002C3D86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t xml:space="preserve">Usuário preenche os campos apresentados e clica no botão </w:t>
      </w:r>
      <w:r w:rsidR="007F42C0">
        <w:rPr>
          <w:lang w:val="pt-BR"/>
        </w:rPr>
        <w:t>“S</w:t>
      </w:r>
      <w:r>
        <w:rPr>
          <w:lang w:val="pt-BR"/>
        </w:rPr>
        <w:t>alvar</w:t>
      </w:r>
      <w:r w:rsidR="007F42C0">
        <w:rPr>
          <w:lang w:val="pt-BR"/>
        </w:rPr>
        <w:t>”</w:t>
      </w:r>
      <w:r>
        <w:rPr>
          <w:lang w:val="pt-BR"/>
        </w:rPr>
        <w:t xml:space="preserve">. </w:t>
      </w:r>
    </w:p>
    <w:p w:rsidR="002C3D86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lastRenderedPageBreak/>
        <w:t xml:space="preserve">Sistema valida os </w:t>
      </w:r>
      <w:r w:rsidR="00164062">
        <w:rPr>
          <w:lang w:val="pt-BR"/>
        </w:rPr>
        <w:t>dados</w:t>
      </w:r>
      <w:r w:rsidR="007F42C0">
        <w:rPr>
          <w:lang w:val="pt-BR"/>
        </w:rPr>
        <w:t xml:space="preserve"> digitados</w:t>
      </w:r>
      <w:r w:rsidR="00164062">
        <w:rPr>
          <w:lang w:val="pt-BR"/>
        </w:rPr>
        <w:t>.</w:t>
      </w:r>
      <w:r>
        <w:rPr>
          <w:lang w:val="pt-BR"/>
        </w:rPr>
        <w:t xml:space="preserve"> </w:t>
      </w:r>
    </w:p>
    <w:p w:rsidR="002C3D86" w:rsidRPr="0042617D" w:rsidRDefault="002C3D86" w:rsidP="003D285F">
      <w:pPr>
        <w:pStyle w:val="PargrafodaLista"/>
        <w:numPr>
          <w:ilvl w:val="0"/>
          <w:numId w:val="33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 w:rsidR="007F42C0"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 w:rsidR="007F42C0">
        <w:rPr>
          <w:lang w:val="pt-BR"/>
        </w:rPr>
        <w:t>,</w:t>
      </w:r>
      <w:r w:rsidRPr="003D285F">
        <w:rPr>
          <w:lang w:val="pt-BR"/>
        </w:rPr>
        <w:t xml:space="preserve"> ao usuário</w:t>
      </w:r>
      <w:r w:rsidR="007F42C0">
        <w:rPr>
          <w:lang w:val="pt-BR"/>
        </w:rPr>
        <w:t>,</w:t>
      </w:r>
      <w:r w:rsidR="0016620C">
        <w:rPr>
          <w:lang w:val="pt-BR"/>
        </w:rPr>
        <w:t xml:space="preserve"> de</w:t>
      </w:r>
      <w:r w:rsidRPr="003D285F">
        <w:rPr>
          <w:lang w:val="pt-BR"/>
        </w:rPr>
        <w:t xml:space="preserve"> que o re</w:t>
      </w:r>
      <w:r w:rsidR="00D062D6" w:rsidRPr="003D285F">
        <w:rPr>
          <w:lang w:val="pt-BR"/>
        </w:rPr>
        <w:t>gistro</w:t>
      </w:r>
      <w:r w:rsidRPr="003D285F">
        <w:rPr>
          <w:lang w:val="pt-BR"/>
        </w:rPr>
        <w:t xml:space="preserve"> foi cadastrado com sucesso.</w:t>
      </w:r>
    </w:p>
    <w:p w:rsidR="007F42C0" w:rsidRDefault="007F42C0" w:rsidP="002C3D86">
      <w:pPr>
        <w:jc w:val="center"/>
        <w:rPr>
          <w:rFonts w:cs="Arial"/>
          <w:lang w:val="pt-BR"/>
        </w:rPr>
      </w:pPr>
    </w:p>
    <w:p w:rsidR="007F42C0" w:rsidRDefault="0016620C" w:rsidP="007F42C0">
      <w:pPr>
        <w:jc w:val="center"/>
        <w:rPr>
          <w:rFonts w:cs="Arial"/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7B246091" wp14:editId="3D99A7D7">
            <wp:extent cx="5443200" cy="3060000"/>
            <wp:effectExtent l="0" t="0" r="5715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05" w:rsidRDefault="00176505" w:rsidP="007F42C0">
      <w:pPr>
        <w:jc w:val="center"/>
        <w:rPr>
          <w:rFonts w:cs="Arial"/>
          <w:i/>
          <w:color w:val="FF0000"/>
          <w:lang w:val="pt-BR"/>
        </w:rPr>
      </w:pPr>
    </w:p>
    <w:p w:rsidR="009B44A4" w:rsidRDefault="00504C04" w:rsidP="007F42C0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004</w:t>
      </w:r>
    </w:p>
    <w:p w:rsidR="00176505" w:rsidRDefault="00176505" w:rsidP="007F42C0">
      <w:pPr>
        <w:jc w:val="center"/>
        <w:rPr>
          <w:rFonts w:cs="Arial"/>
          <w:i/>
          <w:color w:val="FF0000"/>
          <w:lang w:val="pt-BR"/>
        </w:rPr>
      </w:pPr>
    </w:p>
    <w:p w:rsidR="004F03AD" w:rsidRPr="00E62D72" w:rsidRDefault="004F03AD" w:rsidP="004F03AD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[FE</w:t>
      </w:r>
      <w:r>
        <w:rPr>
          <w:rFonts w:cs="Arial"/>
          <w:b/>
          <w:lang w:val="pt-BR"/>
        </w:rPr>
        <w:t>002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Usuário já cadastrado</w:t>
      </w:r>
    </w:p>
    <w:p w:rsidR="004F03AD" w:rsidRDefault="004F03AD" w:rsidP="004F03AD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Sistema informa, durante [FP002], que usuário já é cadastrado na base de dados e que, devido a isso, não pode ser cadastrado novamente.</w:t>
      </w:r>
    </w:p>
    <w:p w:rsidR="004F03AD" w:rsidRDefault="004F03AD" w:rsidP="004F03AD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a entrada de um novo usuário ou o cancelamento da ação.</w:t>
      </w:r>
    </w:p>
    <w:p w:rsidR="00176505" w:rsidRDefault="00176505" w:rsidP="00176505">
      <w:pPr>
        <w:pStyle w:val="Normal-Arial"/>
        <w:rPr>
          <w:lang w:val="pt-BR"/>
        </w:rPr>
      </w:pPr>
    </w:p>
    <w:p w:rsidR="00176505" w:rsidRPr="00E62D72" w:rsidRDefault="00176505" w:rsidP="00176505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[FE</w:t>
      </w:r>
      <w:r>
        <w:rPr>
          <w:rFonts w:cs="Arial"/>
          <w:b/>
          <w:lang w:val="pt-BR"/>
        </w:rPr>
        <w:t>003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Campos obrigatórios com valores inválidos ou vazios.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O sistema informa que o campo </w:t>
      </w:r>
      <w:r w:rsidRPr="000F6262">
        <w:rPr>
          <w:b/>
          <w:lang w:val="pt-BR"/>
        </w:rPr>
        <w:t>XXX</w:t>
      </w:r>
      <w:r>
        <w:rPr>
          <w:lang w:val="pt-BR"/>
        </w:rPr>
        <w:t xml:space="preserve"> é um campo obrigatório e deve ser preenchido ou o mesmo está preenchido com um valor inválido. 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que a pendencia seja atendida ou o cancelamento da ação.</w:t>
      </w:r>
    </w:p>
    <w:p w:rsidR="006F0E94" w:rsidRDefault="006F0E94" w:rsidP="002C3D86">
      <w:pPr>
        <w:rPr>
          <w:rFonts w:cs="Arial"/>
          <w:b/>
          <w:lang w:val="pt-BR"/>
        </w:rPr>
      </w:pPr>
    </w:p>
    <w:p w:rsidR="002C3D86" w:rsidRPr="00E62D72" w:rsidRDefault="002C3D86" w:rsidP="002C3D86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 w:rsidR="00960DDC">
        <w:rPr>
          <w:rFonts w:cs="Arial"/>
          <w:b/>
          <w:lang w:val="pt-BR"/>
        </w:rPr>
        <w:t>P</w:t>
      </w:r>
      <w:r w:rsidR="0040137A">
        <w:rPr>
          <w:rFonts w:cs="Arial"/>
          <w:b/>
          <w:lang w:val="pt-BR"/>
        </w:rPr>
        <w:t>003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657381">
        <w:rPr>
          <w:rFonts w:cs="Arial"/>
          <w:b/>
          <w:lang w:val="pt-BR"/>
        </w:rPr>
        <w:t>Consulta</w:t>
      </w:r>
      <w:r w:rsidR="007D79B2">
        <w:rPr>
          <w:rFonts w:cs="Arial"/>
          <w:b/>
          <w:lang w:val="pt-BR"/>
        </w:rPr>
        <w:t>r</w:t>
      </w:r>
      <w:r w:rsidR="00657381">
        <w:rPr>
          <w:rFonts w:cs="Arial"/>
          <w:b/>
          <w:lang w:val="pt-BR"/>
        </w:rPr>
        <w:t xml:space="preserve"> Usuários</w:t>
      </w:r>
      <w:r>
        <w:rPr>
          <w:rFonts w:cs="Arial"/>
          <w:b/>
          <w:lang w:val="pt-BR"/>
        </w:rPr>
        <w:t>.</w:t>
      </w:r>
    </w:p>
    <w:p w:rsidR="002C3D86" w:rsidRDefault="002C3D86" w:rsidP="0016406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Usuário seleciona </w:t>
      </w:r>
      <w:r w:rsidR="007F42C0">
        <w:rPr>
          <w:lang w:val="pt-BR"/>
        </w:rPr>
        <w:t>o botão</w:t>
      </w:r>
      <w:r>
        <w:rPr>
          <w:lang w:val="pt-BR"/>
        </w:rPr>
        <w:t xml:space="preserve"> </w:t>
      </w:r>
      <w:r w:rsidR="0016620C">
        <w:rPr>
          <w:lang w:val="pt-BR"/>
        </w:rPr>
        <w:t xml:space="preserve">“Visualizar”, constante na </w:t>
      </w:r>
      <w:r w:rsidR="0016620C" w:rsidRPr="007F42C0">
        <w:rPr>
          <w:i/>
          <w:lang w:val="pt-BR"/>
        </w:rPr>
        <w:t>Tela</w:t>
      </w:r>
      <w:r w:rsidR="007F42C0" w:rsidRPr="007F42C0">
        <w:rPr>
          <w:i/>
          <w:lang w:val="pt-BR"/>
        </w:rPr>
        <w:t xml:space="preserve"> 003</w:t>
      </w:r>
      <w:r w:rsidR="004F03AD">
        <w:rPr>
          <w:lang w:val="pt-BR"/>
        </w:rPr>
        <w:t xml:space="preserve"> ou digita o nome no campo de pesquisa da tela.</w:t>
      </w:r>
    </w:p>
    <w:p w:rsidR="002C3D86" w:rsidRDefault="0016620C" w:rsidP="0016406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Sistema exibe </w:t>
      </w:r>
      <w:r w:rsidRPr="007F42C0">
        <w:rPr>
          <w:i/>
          <w:lang w:val="pt-BR"/>
        </w:rPr>
        <w:t>Tela</w:t>
      </w:r>
      <w:r w:rsidR="007F42C0" w:rsidRPr="007F42C0">
        <w:rPr>
          <w:i/>
          <w:lang w:val="pt-BR"/>
        </w:rPr>
        <w:t xml:space="preserve"> 005</w:t>
      </w:r>
      <w:r>
        <w:rPr>
          <w:lang w:val="pt-BR"/>
        </w:rPr>
        <w:t xml:space="preserve">, com campos </w:t>
      </w:r>
      <w:r w:rsidR="007F42C0">
        <w:rPr>
          <w:lang w:val="pt-BR"/>
        </w:rPr>
        <w:t xml:space="preserve">devidamente </w:t>
      </w:r>
      <w:r>
        <w:rPr>
          <w:lang w:val="pt-BR"/>
        </w:rPr>
        <w:t>carregados com os dados do registro selecionado</w:t>
      </w:r>
      <w:r w:rsidR="002C3D86">
        <w:rPr>
          <w:lang w:val="pt-BR"/>
        </w:rPr>
        <w:t>.</w:t>
      </w:r>
    </w:p>
    <w:p w:rsidR="0042617D" w:rsidRDefault="0042617D" w:rsidP="0042617D">
      <w:pPr>
        <w:pStyle w:val="Normal-Arial"/>
        <w:rPr>
          <w:lang w:val="pt-BR"/>
        </w:rPr>
      </w:pPr>
    </w:p>
    <w:p w:rsidR="00C96468" w:rsidRDefault="007D79B2" w:rsidP="00C96468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4AC8C509" wp14:editId="133BD39F">
            <wp:extent cx="5443200" cy="3060000"/>
            <wp:effectExtent l="0" t="0" r="571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05" w:rsidRDefault="00176505" w:rsidP="00C96468">
      <w:pPr>
        <w:pStyle w:val="Normal-Arial"/>
        <w:jc w:val="center"/>
        <w:rPr>
          <w:i/>
          <w:color w:val="FF0000"/>
          <w:lang w:val="pt-BR"/>
        </w:rPr>
      </w:pPr>
    </w:p>
    <w:p w:rsidR="00C96468" w:rsidRDefault="00C96468" w:rsidP="00C96468">
      <w:pPr>
        <w:pStyle w:val="Normal-Arial"/>
        <w:jc w:val="center"/>
        <w:rPr>
          <w:i/>
          <w:color w:val="FF0000"/>
          <w:lang w:val="pt-BR"/>
        </w:rPr>
      </w:pPr>
      <w:r w:rsidRPr="0042617D">
        <w:rPr>
          <w:i/>
          <w:color w:val="FF0000"/>
          <w:lang w:val="pt-BR"/>
        </w:rPr>
        <w:t xml:space="preserve">Tela </w:t>
      </w:r>
      <w:r w:rsidR="00504C04">
        <w:rPr>
          <w:i/>
          <w:color w:val="FF0000"/>
          <w:lang w:val="pt-BR"/>
        </w:rPr>
        <w:t>005</w:t>
      </w:r>
    </w:p>
    <w:p w:rsidR="00176505" w:rsidRDefault="00176505" w:rsidP="00C96468">
      <w:pPr>
        <w:pStyle w:val="Normal-Arial"/>
        <w:jc w:val="center"/>
        <w:rPr>
          <w:color w:val="FF0000"/>
          <w:lang w:val="pt-BR"/>
        </w:rPr>
      </w:pPr>
    </w:p>
    <w:p w:rsidR="002C3D86" w:rsidRPr="00E62D72" w:rsidRDefault="00960DDC" w:rsidP="002C3D86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40137A">
        <w:rPr>
          <w:rFonts w:cs="Arial"/>
          <w:b/>
          <w:lang w:val="pt-BR"/>
        </w:rPr>
        <w:t>004</w:t>
      </w:r>
      <w:r w:rsidR="002C3D86" w:rsidRPr="00E62D72">
        <w:rPr>
          <w:rFonts w:cs="Arial"/>
          <w:b/>
          <w:lang w:val="pt-BR"/>
        </w:rPr>
        <w:t>]</w:t>
      </w:r>
      <w:r w:rsidR="002C3D86">
        <w:rPr>
          <w:rFonts w:cs="Arial"/>
          <w:b/>
          <w:lang w:val="pt-BR"/>
        </w:rPr>
        <w:t xml:space="preserve"> – </w:t>
      </w:r>
      <w:r w:rsidR="00657381">
        <w:rPr>
          <w:rFonts w:cs="Arial"/>
          <w:b/>
          <w:lang w:val="pt-BR"/>
        </w:rPr>
        <w:t>Altera</w:t>
      </w:r>
      <w:r w:rsidR="007D79B2">
        <w:rPr>
          <w:rFonts w:cs="Arial"/>
          <w:b/>
          <w:lang w:val="pt-BR"/>
        </w:rPr>
        <w:t>r</w:t>
      </w:r>
      <w:r w:rsidR="00657381">
        <w:rPr>
          <w:rFonts w:cs="Arial"/>
          <w:b/>
          <w:lang w:val="pt-BR"/>
        </w:rPr>
        <w:t xml:space="preserve"> Usuários</w:t>
      </w:r>
      <w:r w:rsidR="002C3D86">
        <w:rPr>
          <w:rFonts w:cs="Arial"/>
          <w:b/>
          <w:lang w:val="pt-BR"/>
        </w:rPr>
        <w:t>.</w:t>
      </w:r>
    </w:p>
    <w:p w:rsidR="007D79B2" w:rsidRDefault="007D79B2" w:rsidP="007D79B2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Usuário seleciona </w:t>
      </w:r>
      <w:r w:rsidR="007F42C0">
        <w:rPr>
          <w:lang w:val="pt-BR"/>
        </w:rPr>
        <w:t>o botão</w:t>
      </w:r>
      <w:r>
        <w:rPr>
          <w:lang w:val="pt-BR"/>
        </w:rPr>
        <w:t xml:space="preserve"> “Editar”</w:t>
      </w:r>
      <w:r w:rsidR="007F42C0">
        <w:rPr>
          <w:lang w:val="pt-BR"/>
        </w:rPr>
        <w:t xml:space="preserve">, constante na </w:t>
      </w:r>
      <w:r w:rsidR="007F42C0" w:rsidRPr="007F42C0">
        <w:rPr>
          <w:i/>
          <w:lang w:val="pt-BR"/>
        </w:rPr>
        <w:t>Tela 003</w:t>
      </w:r>
      <w:r>
        <w:rPr>
          <w:lang w:val="pt-BR"/>
        </w:rPr>
        <w:t xml:space="preserve">, </w:t>
      </w:r>
      <w:r w:rsidR="007F42C0">
        <w:rPr>
          <w:lang w:val="pt-BR"/>
        </w:rPr>
        <w:t xml:space="preserve">e é redirecionado à </w:t>
      </w:r>
      <w:r w:rsidR="007F42C0" w:rsidRPr="007F42C0">
        <w:rPr>
          <w:i/>
          <w:lang w:val="pt-BR"/>
        </w:rPr>
        <w:t>Tela 005</w:t>
      </w:r>
      <w:r>
        <w:rPr>
          <w:lang w:val="pt-BR"/>
        </w:rPr>
        <w:t xml:space="preserve">, com os campos </w:t>
      </w:r>
      <w:r w:rsidR="00B26DDD">
        <w:rPr>
          <w:lang w:val="pt-BR"/>
        </w:rPr>
        <w:t xml:space="preserve">devidamente </w:t>
      </w:r>
      <w:r>
        <w:rPr>
          <w:lang w:val="pt-BR"/>
        </w:rPr>
        <w:t>carregados com os dados do registro selecionado,</w:t>
      </w:r>
      <w:r w:rsidR="00B26DDD">
        <w:rPr>
          <w:lang w:val="pt-BR"/>
        </w:rPr>
        <w:t xml:space="preserve"> em modo de edição de dados.</w:t>
      </w:r>
    </w:p>
    <w:p w:rsidR="002C3D86" w:rsidRDefault="002C3D86" w:rsidP="00D062D6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Usuário altera os dados</w:t>
      </w:r>
      <w:r w:rsidR="007D79B2">
        <w:rPr>
          <w:lang w:val="pt-BR"/>
        </w:rPr>
        <w:t>, conforme a necessidade</w:t>
      </w:r>
      <w:r>
        <w:rPr>
          <w:lang w:val="pt-BR"/>
        </w:rPr>
        <w:t>.</w:t>
      </w:r>
    </w:p>
    <w:p w:rsidR="002C3D86" w:rsidRDefault="002C3D86" w:rsidP="00D062D6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Sistema valida os dados</w:t>
      </w:r>
      <w:r w:rsidR="00B26DDD">
        <w:rPr>
          <w:lang w:val="pt-BR"/>
        </w:rPr>
        <w:t xml:space="preserve"> do registro</w:t>
      </w:r>
      <w:r>
        <w:rPr>
          <w:lang w:val="pt-BR"/>
        </w:rPr>
        <w:t xml:space="preserve">. </w:t>
      </w:r>
    </w:p>
    <w:p w:rsidR="00D062D6" w:rsidRPr="00176505" w:rsidRDefault="00B26DDD" w:rsidP="004F03AD">
      <w:pPr>
        <w:pStyle w:val="PargrafodaLista"/>
        <w:numPr>
          <w:ilvl w:val="0"/>
          <w:numId w:val="31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>
        <w:rPr>
          <w:lang w:val="pt-BR"/>
        </w:rPr>
        <w:t>,</w:t>
      </w:r>
      <w:r w:rsidRPr="003D285F">
        <w:rPr>
          <w:lang w:val="pt-BR"/>
        </w:rPr>
        <w:t xml:space="preserve"> ao usuário</w:t>
      </w:r>
      <w:r>
        <w:rPr>
          <w:lang w:val="pt-BR"/>
        </w:rPr>
        <w:t>, de</w:t>
      </w:r>
      <w:r w:rsidRPr="003D285F">
        <w:rPr>
          <w:lang w:val="pt-BR"/>
        </w:rPr>
        <w:t xml:space="preserve"> que o registro foi </w:t>
      </w:r>
      <w:r>
        <w:rPr>
          <w:lang w:val="pt-BR"/>
        </w:rPr>
        <w:t>alterado</w:t>
      </w:r>
      <w:r w:rsidRPr="003D285F">
        <w:rPr>
          <w:lang w:val="pt-BR"/>
        </w:rPr>
        <w:t xml:space="preserve"> com sucesso.</w:t>
      </w:r>
    </w:p>
    <w:p w:rsidR="00176505" w:rsidRDefault="00176505" w:rsidP="00176505">
      <w:pPr>
        <w:rPr>
          <w:rFonts w:cs="Arial"/>
          <w:lang w:val="pt-BR"/>
        </w:rPr>
      </w:pPr>
    </w:p>
    <w:p w:rsidR="00176505" w:rsidRPr="00E62D72" w:rsidRDefault="00176505" w:rsidP="00176505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[FE</w:t>
      </w:r>
      <w:r>
        <w:rPr>
          <w:rFonts w:cs="Arial"/>
          <w:b/>
          <w:lang w:val="pt-BR"/>
        </w:rPr>
        <w:t>004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Usuário já cadastrado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Sistema informa, durante [FP002], que usuário já é cadastrado na base de dados e que, devido a isso, não pode ser cadastrado novamente.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a entrada de um novo usuário ou o cancelamento da ação.</w:t>
      </w:r>
    </w:p>
    <w:p w:rsidR="00176505" w:rsidRDefault="00176505" w:rsidP="00176505">
      <w:pPr>
        <w:pStyle w:val="Normal-Arial"/>
        <w:rPr>
          <w:lang w:val="pt-BR"/>
        </w:rPr>
      </w:pPr>
    </w:p>
    <w:p w:rsidR="00176505" w:rsidRPr="00E62D72" w:rsidRDefault="00176505" w:rsidP="00176505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[FE</w:t>
      </w:r>
      <w:r>
        <w:rPr>
          <w:rFonts w:cs="Arial"/>
          <w:b/>
          <w:lang w:val="pt-BR"/>
        </w:rPr>
        <w:t>005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Campos obrigatórios com valores inválidos ou vazios.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O sistema informa que o campo </w:t>
      </w:r>
      <w:r w:rsidRPr="000F6262">
        <w:rPr>
          <w:b/>
          <w:lang w:val="pt-BR"/>
        </w:rPr>
        <w:t>XXX</w:t>
      </w:r>
      <w:r>
        <w:rPr>
          <w:lang w:val="pt-BR"/>
        </w:rPr>
        <w:t xml:space="preserve"> é um campo obrigatório e deve ser preenchido ou o mesmo está preenchido com um valor inválido. 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que a pendencia seja atendida ou o cancelamento da ação.</w:t>
      </w:r>
    </w:p>
    <w:p w:rsidR="007D79B2" w:rsidRDefault="007D79B2" w:rsidP="002C3D86">
      <w:pPr>
        <w:rPr>
          <w:rFonts w:cs="Arial"/>
          <w:b/>
          <w:lang w:val="pt-BR"/>
        </w:rPr>
      </w:pPr>
    </w:p>
    <w:p w:rsidR="002C3D86" w:rsidRPr="00E62D72" w:rsidRDefault="00960DDC" w:rsidP="002C3D86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40137A">
        <w:rPr>
          <w:rFonts w:cs="Arial"/>
          <w:b/>
          <w:lang w:val="pt-BR"/>
        </w:rPr>
        <w:t>005</w:t>
      </w:r>
      <w:r w:rsidR="002C3D86" w:rsidRPr="00E62D72">
        <w:rPr>
          <w:rFonts w:cs="Arial"/>
          <w:b/>
          <w:lang w:val="pt-BR"/>
        </w:rPr>
        <w:t>]</w:t>
      </w:r>
      <w:r w:rsidR="002C3D86">
        <w:rPr>
          <w:rFonts w:cs="Arial"/>
          <w:b/>
          <w:lang w:val="pt-BR"/>
        </w:rPr>
        <w:t xml:space="preserve"> – </w:t>
      </w:r>
      <w:r w:rsidR="00FC4162">
        <w:rPr>
          <w:rFonts w:cs="Arial"/>
          <w:b/>
          <w:lang w:val="pt-BR"/>
        </w:rPr>
        <w:t>Exclui Usuários</w:t>
      </w:r>
      <w:r w:rsidR="002C3D86">
        <w:rPr>
          <w:rFonts w:cs="Arial"/>
          <w:b/>
          <w:lang w:val="pt-BR"/>
        </w:rPr>
        <w:t>.</w:t>
      </w:r>
    </w:p>
    <w:p w:rsidR="008B2E37" w:rsidRDefault="008B2E37" w:rsidP="008B2E37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Usuário seleciona </w:t>
      </w:r>
      <w:r w:rsidR="00B26DDD">
        <w:rPr>
          <w:lang w:val="pt-BR"/>
        </w:rPr>
        <w:t xml:space="preserve">o botão </w:t>
      </w:r>
      <w:r>
        <w:rPr>
          <w:lang w:val="pt-BR"/>
        </w:rPr>
        <w:t xml:space="preserve">“Excluir”, constante na </w:t>
      </w:r>
      <w:r w:rsidRPr="00B26DDD">
        <w:rPr>
          <w:i/>
          <w:lang w:val="pt-BR"/>
        </w:rPr>
        <w:t>Tela</w:t>
      </w:r>
      <w:r w:rsidR="00B26DDD" w:rsidRPr="00B26DDD">
        <w:rPr>
          <w:i/>
          <w:lang w:val="pt-BR"/>
        </w:rPr>
        <w:t xml:space="preserve"> 003</w:t>
      </w:r>
      <w:r>
        <w:rPr>
          <w:lang w:val="pt-BR"/>
        </w:rPr>
        <w:t>.</w:t>
      </w:r>
    </w:p>
    <w:p w:rsidR="008B2E37" w:rsidRDefault="00B26DDD" w:rsidP="008B2E37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Sistema apresenta </w:t>
      </w:r>
      <w:r w:rsidRPr="00B26DDD">
        <w:rPr>
          <w:i/>
          <w:lang w:val="pt-BR"/>
        </w:rPr>
        <w:t>Tela 006</w:t>
      </w:r>
      <w:r>
        <w:rPr>
          <w:lang w:val="pt-BR"/>
        </w:rPr>
        <w:t xml:space="preserve">, </w:t>
      </w:r>
      <w:r w:rsidR="008B2E37">
        <w:rPr>
          <w:lang w:val="pt-BR"/>
        </w:rPr>
        <w:t>solicitando a confirmação de exclusão do registro selecionado.</w:t>
      </w:r>
    </w:p>
    <w:p w:rsidR="002C3D86" w:rsidRDefault="002C3D86" w:rsidP="00D062D6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Usuário confirma a exclusão</w:t>
      </w:r>
      <w:r w:rsidR="00D062D6">
        <w:rPr>
          <w:lang w:val="pt-BR"/>
        </w:rPr>
        <w:t>.</w:t>
      </w:r>
    </w:p>
    <w:p w:rsidR="002C3D86" w:rsidRDefault="002C3D86" w:rsidP="00D062D6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Sistema exclui o re</w:t>
      </w:r>
      <w:r w:rsidR="00D062D6">
        <w:rPr>
          <w:lang w:val="pt-BR"/>
        </w:rPr>
        <w:t>gistro</w:t>
      </w:r>
      <w:r w:rsidR="00B26DDD">
        <w:rPr>
          <w:lang w:val="pt-BR"/>
        </w:rPr>
        <w:t xml:space="preserve"> do banco de dados</w:t>
      </w:r>
      <w:r>
        <w:rPr>
          <w:lang w:val="pt-BR"/>
        </w:rPr>
        <w:t xml:space="preserve"> e informa ao usuário que o re</w:t>
      </w:r>
      <w:r w:rsidR="00D062D6">
        <w:rPr>
          <w:lang w:val="pt-BR"/>
        </w:rPr>
        <w:t>gistro</w:t>
      </w:r>
      <w:r>
        <w:rPr>
          <w:lang w:val="pt-BR"/>
        </w:rPr>
        <w:t xml:space="preserve"> foi excluído com sucesso.</w:t>
      </w:r>
    </w:p>
    <w:p w:rsidR="0042617D" w:rsidRDefault="0042617D" w:rsidP="008B2E37">
      <w:pPr>
        <w:pStyle w:val="Normal-Arial"/>
        <w:jc w:val="center"/>
        <w:rPr>
          <w:u w:val="single"/>
          <w:lang w:val="pt-BR"/>
        </w:rPr>
      </w:pPr>
    </w:p>
    <w:p w:rsidR="00557BF3" w:rsidRDefault="008B2E37" w:rsidP="008B2E37">
      <w:pPr>
        <w:pStyle w:val="Normal-Arial"/>
        <w:jc w:val="center"/>
        <w:rPr>
          <w:u w:val="single"/>
          <w:lang w:val="pt-BR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79323D12" wp14:editId="175DD23A">
            <wp:extent cx="5443200" cy="3060000"/>
            <wp:effectExtent l="0" t="0" r="5715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8B2E37">
      <w:pPr>
        <w:pStyle w:val="Normal-Arial"/>
        <w:jc w:val="center"/>
        <w:rPr>
          <w:i/>
          <w:color w:val="FF0000"/>
          <w:u w:val="single"/>
          <w:lang w:val="pt-BR"/>
        </w:rPr>
      </w:pPr>
    </w:p>
    <w:p w:rsidR="008B2E37" w:rsidRPr="008B2E37" w:rsidRDefault="008B2E37" w:rsidP="008B2E37">
      <w:pPr>
        <w:pStyle w:val="Normal-Arial"/>
        <w:jc w:val="center"/>
        <w:rPr>
          <w:i/>
          <w:color w:val="FF0000"/>
          <w:u w:val="single"/>
          <w:lang w:val="pt-BR"/>
        </w:rPr>
      </w:pPr>
      <w:r>
        <w:rPr>
          <w:i/>
          <w:color w:val="FF0000"/>
          <w:u w:val="single"/>
          <w:lang w:val="pt-BR"/>
        </w:rPr>
        <w:t>Tela</w:t>
      </w:r>
      <w:r w:rsidR="0042617D">
        <w:rPr>
          <w:i/>
          <w:color w:val="FF0000"/>
          <w:u w:val="single"/>
          <w:lang w:val="pt-BR"/>
        </w:rPr>
        <w:t xml:space="preserve"> </w:t>
      </w:r>
      <w:r w:rsidR="00504C04">
        <w:rPr>
          <w:i/>
          <w:color w:val="FF0000"/>
          <w:u w:val="single"/>
          <w:lang w:val="pt-BR"/>
        </w:rPr>
        <w:t>006</w:t>
      </w:r>
    </w:p>
    <w:p w:rsidR="008B2E37" w:rsidRDefault="008B2E37" w:rsidP="00632590">
      <w:pPr>
        <w:pStyle w:val="Normal-Arial"/>
        <w:rPr>
          <w:u w:val="single"/>
          <w:lang w:val="pt-BR"/>
        </w:rPr>
      </w:pPr>
    </w:p>
    <w:p w:rsidR="0024063E" w:rsidRPr="00E62D72" w:rsidRDefault="00150739" w:rsidP="00FB7A1A">
      <w:pPr>
        <w:pStyle w:val="Titulo2-doc"/>
      </w:pPr>
      <w:bookmarkStart w:id="81" w:name="_Toc116412617"/>
      <w:r>
        <w:t>Operacional</w:t>
      </w:r>
      <w:bookmarkEnd w:id="81"/>
    </w:p>
    <w:p w:rsidR="0024063E" w:rsidRPr="00BB29A9" w:rsidRDefault="0024063E" w:rsidP="0024063E">
      <w:pPr>
        <w:pStyle w:val="Normal-Arial"/>
        <w:rPr>
          <w:lang w:val="pt-BR"/>
        </w:rPr>
      </w:pPr>
      <w:r>
        <w:rPr>
          <w:lang w:val="pt-BR"/>
        </w:rPr>
        <w:t xml:space="preserve">Nesta subseção estão todos os requisitos </w:t>
      </w:r>
      <w:r w:rsidR="00150739">
        <w:rPr>
          <w:lang w:val="pt-BR"/>
        </w:rPr>
        <w:t>operacionais do sistema</w:t>
      </w:r>
      <w:r w:rsidR="004746B5">
        <w:rPr>
          <w:lang w:val="pt-BR"/>
        </w:rPr>
        <w:t>, referentes a Notas Fiscais</w:t>
      </w:r>
      <w:r>
        <w:rPr>
          <w:lang w:val="pt-BR"/>
        </w:rPr>
        <w:t>.</w:t>
      </w:r>
    </w:p>
    <w:p w:rsidR="0024063E" w:rsidRPr="00E62D72" w:rsidRDefault="0024063E" w:rsidP="0024063E">
      <w:pPr>
        <w:pStyle w:val="instrucaodepreenchimento"/>
        <w:rPr>
          <w:rFonts w:cs="Arial"/>
          <w:i w:val="0"/>
          <w:color w:val="auto"/>
          <w:sz w:val="20"/>
          <w:lang w:eastAsia="en-US"/>
        </w:rPr>
      </w:pPr>
    </w:p>
    <w:p w:rsidR="0024063E" w:rsidRDefault="00E919B5" w:rsidP="00FB7A1A">
      <w:pPr>
        <w:pStyle w:val="Titulo3-doc"/>
      </w:pPr>
      <w:bookmarkStart w:id="82" w:name="_Toc116412618"/>
      <w:r>
        <w:t>[RF</w:t>
      </w:r>
      <w:r w:rsidR="007549E7">
        <w:t>003</w:t>
      </w:r>
      <w:r w:rsidR="001A1F62">
        <w:t>] –</w:t>
      </w:r>
      <w:r w:rsidR="0024063E">
        <w:t xml:space="preserve"> </w:t>
      </w:r>
      <w:r w:rsidR="00B91A20">
        <w:t>Notas Fiscais</w:t>
      </w:r>
      <w:bookmarkEnd w:id="82"/>
    </w:p>
    <w:p w:rsidR="0024063E" w:rsidRPr="00E62D72" w:rsidRDefault="0024063E" w:rsidP="0024063E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24063E" w:rsidRPr="00E62D72">
        <w:tc>
          <w:tcPr>
            <w:tcW w:w="169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tc>
          <w:tcPr>
            <w:tcW w:w="42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24063E" w:rsidRPr="00E62D72">
        <w:tc>
          <w:tcPr>
            <w:tcW w:w="1695" w:type="dxa"/>
          </w:tcPr>
          <w:p w:rsidR="0024063E" w:rsidRPr="00E62D72" w:rsidRDefault="0024063E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24063E" w:rsidRPr="00F6122C" w:rsidRDefault="00150739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Usuário</w:t>
            </w:r>
            <w:r w:rsidR="008E7947">
              <w:rPr>
                <w:lang w:val="pt-BR"/>
              </w:rPr>
              <w:t>s com privilégios de Administrador ou Supervisor</w:t>
            </w:r>
            <w:r w:rsidR="0024063E">
              <w:rPr>
                <w:lang w:val="pt-BR"/>
              </w:rPr>
              <w:t>.</w:t>
            </w:r>
          </w:p>
        </w:tc>
      </w:tr>
      <w:tr w:rsidR="0024063E" w:rsidRPr="00E62D72">
        <w:tc>
          <w:tcPr>
            <w:tcW w:w="1695" w:type="dxa"/>
          </w:tcPr>
          <w:p w:rsidR="0024063E" w:rsidRPr="00E62D72" w:rsidRDefault="0024063E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>
              <w:rPr>
                <w:rFonts w:cs="Arial"/>
                <w:b/>
                <w:lang w:val="pt-BR"/>
              </w:rPr>
              <w:t>impactador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24063E" w:rsidRPr="005C2171" w:rsidRDefault="0024063E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 [RF</w:t>
            </w:r>
            <w:r w:rsidR="002172D3">
              <w:rPr>
                <w:lang w:val="pt-BR"/>
              </w:rPr>
              <w:t>003</w:t>
            </w:r>
            <w:r>
              <w:rPr>
                <w:lang w:val="pt-BR"/>
              </w:rPr>
              <w:t>]</w:t>
            </w:r>
            <w:r w:rsidR="00DA705D">
              <w:rPr>
                <w:lang w:val="pt-BR"/>
              </w:rPr>
              <w:t xml:space="preserve"> </w:t>
            </w:r>
            <w:r w:rsidR="008E7947">
              <w:rPr>
                <w:lang w:val="pt-BR"/>
              </w:rPr>
              <w:t>–</w:t>
            </w:r>
            <w:r>
              <w:rPr>
                <w:lang w:val="pt-BR"/>
              </w:rPr>
              <w:t xml:space="preserve"> </w:t>
            </w:r>
            <w:r w:rsidR="008E7947">
              <w:rPr>
                <w:lang w:val="pt-BR"/>
              </w:rPr>
              <w:t>Notas Fiscais</w:t>
            </w:r>
            <w:r>
              <w:rPr>
                <w:lang w:val="pt-BR"/>
              </w:rPr>
              <w:t>.</w:t>
            </w:r>
          </w:p>
          <w:p w:rsidR="0024063E" w:rsidRPr="00F6122C" w:rsidRDefault="0024063E" w:rsidP="00A15453">
            <w:pPr>
              <w:pStyle w:val="Normal-Arial"/>
              <w:rPr>
                <w:lang w:val="pt-BR"/>
              </w:rPr>
            </w:pPr>
          </w:p>
        </w:tc>
      </w:tr>
    </w:tbl>
    <w:p w:rsidR="0024063E" w:rsidRPr="00E62D72" w:rsidRDefault="0024063E" w:rsidP="0024063E">
      <w:pPr>
        <w:rPr>
          <w:lang w:val="pt-BR"/>
        </w:rPr>
      </w:pPr>
    </w:p>
    <w:p w:rsidR="00580E24" w:rsidRPr="00E62D72" w:rsidRDefault="0024063E" w:rsidP="00580E24">
      <w:pPr>
        <w:pStyle w:val="Titulo4-doc"/>
      </w:pPr>
      <w:r w:rsidRPr="00E62D72">
        <w:t>Descrição</w:t>
      </w:r>
    </w:p>
    <w:p w:rsidR="00580E24" w:rsidRDefault="00580E24" w:rsidP="00580E24">
      <w:pPr>
        <w:pStyle w:val="Normal-Arial"/>
        <w:rPr>
          <w:lang w:val="pt-BR"/>
        </w:rPr>
      </w:pPr>
      <w:r>
        <w:rPr>
          <w:lang w:val="pt-BR"/>
        </w:rPr>
        <w:t>Este requisito tem por finalidade cadastrar, consultar, alter</w:t>
      </w:r>
      <w:r w:rsidR="00ED59DB">
        <w:rPr>
          <w:lang w:val="pt-BR"/>
        </w:rPr>
        <w:t>ar e excluir Notas Fiscais no sis</w:t>
      </w:r>
      <w:r>
        <w:rPr>
          <w:lang w:val="pt-BR"/>
        </w:rPr>
        <w:t xml:space="preserve">tema SmallROAD. O operador deste módulo de </w:t>
      </w:r>
      <w:r w:rsidR="00E4388A">
        <w:rPr>
          <w:lang w:val="pt-BR"/>
        </w:rPr>
        <w:t>funcionalidades</w:t>
      </w:r>
      <w:r>
        <w:rPr>
          <w:lang w:val="pt-BR"/>
        </w:rPr>
        <w:t xml:space="preserve"> deve ter senha com privilégios de Administrador ou Supervisor, pois seus métodos impactarão, diretamente, nas bases de dados, registrando, ou não, Notas Fiscais, cujos dados serão consumidos por todo o sistema.</w:t>
      </w:r>
    </w:p>
    <w:p w:rsidR="00580E24" w:rsidRPr="00580E24" w:rsidRDefault="00580E24" w:rsidP="00580E24">
      <w:pPr>
        <w:pStyle w:val="Normal-Arial"/>
        <w:rPr>
          <w:lang w:val="pt-BR"/>
        </w:rPr>
      </w:pPr>
    </w:p>
    <w:p w:rsidR="00580E24" w:rsidRDefault="00580E24" w:rsidP="00580E24">
      <w:pPr>
        <w:pStyle w:val="Titulo4-doc"/>
      </w:pPr>
      <w:r w:rsidRPr="00E62D72">
        <w:t>Entradas e pré-condições</w:t>
      </w:r>
    </w:p>
    <w:p w:rsidR="00176505" w:rsidRPr="00176505" w:rsidRDefault="00176505" w:rsidP="00176505">
      <w:pPr>
        <w:rPr>
          <w:lang w:val="pt-BR"/>
        </w:rPr>
      </w:pP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580E24" w:rsidRDefault="00342829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(Login) com privilégios de acesso correspondente a esta funcionalidade.</w:t>
      </w:r>
    </w:p>
    <w:p w:rsidR="00176505" w:rsidRDefault="00176505" w:rsidP="00580E24">
      <w:pPr>
        <w:pStyle w:val="Normal-Arial"/>
        <w:rPr>
          <w:lang w:val="pt-BR"/>
        </w:rPr>
      </w:pP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580E24" w:rsidRPr="00E62D72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580E24" w:rsidRPr="00E62D72" w:rsidRDefault="00580E24" w:rsidP="00580E24">
      <w:pPr>
        <w:pStyle w:val="Normal-Arial"/>
        <w:rPr>
          <w:lang w:val="pt-BR"/>
        </w:rPr>
      </w:pPr>
    </w:p>
    <w:p w:rsidR="00580E24" w:rsidRPr="00E62D72" w:rsidRDefault="00580E24" w:rsidP="00580E24">
      <w:pPr>
        <w:pStyle w:val="Titulo4-doc"/>
      </w:pPr>
      <w:r w:rsidRPr="00E62D72">
        <w:t>Saídas e pós-condições</w:t>
      </w:r>
    </w:p>
    <w:p w:rsidR="00176505" w:rsidRDefault="00176505" w:rsidP="00580E24">
      <w:pPr>
        <w:pStyle w:val="Normal-Arial"/>
        <w:rPr>
          <w:lang w:val="pt-BR"/>
        </w:rPr>
      </w:pP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580E24" w:rsidRPr="00E62D72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sistema dever inserir o requisito no banco. </w:t>
      </w:r>
    </w:p>
    <w:p w:rsidR="00176505" w:rsidRDefault="00176505" w:rsidP="00580E24">
      <w:pPr>
        <w:pStyle w:val="Normal-Arial"/>
        <w:rPr>
          <w:lang w:val="pt-BR"/>
        </w:rPr>
      </w:pP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580E24" w:rsidRPr="00E62D72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580E24" w:rsidRPr="00E62D72" w:rsidRDefault="00580E24" w:rsidP="00580E24">
      <w:pPr>
        <w:pStyle w:val="Normal-Arial"/>
        <w:rPr>
          <w:lang w:val="pt-BR"/>
        </w:rPr>
      </w:pPr>
    </w:p>
    <w:p w:rsidR="00580E24" w:rsidRPr="00733C32" w:rsidRDefault="00580E24" w:rsidP="00580E24">
      <w:pPr>
        <w:pStyle w:val="Titulo4-doc"/>
      </w:pPr>
      <w:r w:rsidRPr="00E62D72">
        <w:lastRenderedPageBreak/>
        <w:t>Fluxo principal</w:t>
      </w:r>
    </w:p>
    <w:p w:rsidR="00580E24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selecio</w:t>
      </w:r>
      <w:r w:rsidR="00E4388A">
        <w:rPr>
          <w:lang w:val="pt-BR"/>
        </w:rPr>
        <w:t>na a opção de “Notas Fiscais”</w:t>
      </w:r>
      <w:r w:rsidR="002172D3">
        <w:rPr>
          <w:lang w:val="pt-BR"/>
        </w:rPr>
        <w:t xml:space="preserve"> da </w:t>
      </w:r>
      <w:r w:rsidR="002172D3" w:rsidRPr="002172D3">
        <w:rPr>
          <w:i/>
          <w:lang w:val="pt-BR"/>
        </w:rPr>
        <w:t>Tela 002</w:t>
      </w:r>
      <w:r w:rsidR="002172D3">
        <w:rPr>
          <w:lang w:val="pt-BR"/>
        </w:rPr>
        <w:t>.</w:t>
      </w:r>
    </w:p>
    <w:p w:rsidR="00580E24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verifica os privilégios que o usuário possui</w:t>
      </w:r>
      <w:r w:rsidR="00E4388A">
        <w:rPr>
          <w:lang w:val="pt-BR"/>
        </w:rPr>
        <w:t xml:space="preserve"> e acessa a funcionalidade</w:t>
      </w:r>
      <w:r w:rsidR="002172D3">
        <w:rPr>
          <w:lang w:val="pt-BR"/>
        </w:rPr>
        <w:t>.</w:t>
      </w:r>
      <w:r>
        <w:rPr>
          <w:lang w:val="pt-BR"/>
        </w:rPr>
        <w:t xml:space="preserve"> </w:t>
      </w:r>
    </w:p>
    <w:p w:rsidR="00580E24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</w:t>
      </w:r>
      <w:r w:rsidR="00E4388A">
        <w:rPr>
          <w:lang w:val="pt-BR"/>
        </w:rPr>
        <w:t xml:space="preserve">a exibe a </w:t>
      </w:r>
      <w:r w:rsidR="00E4388A" w:rsidRPr="002172D3">
        <w:rPr>
          <w:i/>
          <w:lang w:val="pt-BR"/>
        </w:rPr>
        <w:t>Tela</w:t>
      </w:r>
      <w:r w:rsidR="002172D3" w:rsidRPr="002172D3">
        <w:rPr>
          <w:i/>
          <w:lang w:val="pt-BR"/>
        </w:rPr>
        <w:t xml:space="preserve"> 007</w:t>
      </w:r>
      <w:r w:rsidR="00E4388A">
        <w:rPr>
          <w:lang w:val="pt-BR"/>
        </w:rPr>
        <w:t>,</w:t>
      </w:r>
      <w:r>
        <w:rPr>
          <w:lang w:val="pt-BR"/>
        </w:rPr>
        <w:t xml:space="preserve"> com </w:t>
      </w:r>
      <w:r w:rsidR="002172D3">
        <w:rPr>
          <w:lang w:val="pt-BR"/>
        </w:rPr>
        <w:t>os botões devidamente habilitados, direcionando o controle da aplicação para as seções [FP004] [FP005] [FP006] [FP007].</w:t>
      </w:r>
    </w:p>
    <w:p w:rsidR="00176505" w:rsidRDefault="00176505" w:rsidP="00E4388A">
      <w:pPr>
        <w:pStyle w:val="Normal-Arial"/>
        <w:jc w:val="center"/>
        <w:rPr>
          <w:lang w:val="pt-BR"/>
        </w:rPr>
      </w:pPr>
    </w:p>
    <w:p w:rsidR="00E4388A" w:rsidRDefault="005573E2" w:rsidP="00E4388A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5FD7DEFF" wp14:editId="7792C59C">
            <wp:extent cx="5443200" cy="3060000"/>
            <wp:effectExtent l="0" t="0" r="571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497946">
      <w:pPr>
        <w:jc w:val="center"/>
        <w:rPr>
          <w:rFonts w:cs="Arial"/>
          <w:i/>
          <w:color w:val="FF0000"/>
          <w:lang w:val="pt-BR"/>
        </w:rPr>
      </w:pPr>
    </w:p>
    <w:p w:rsidR="00497946" w:rsidRPr="00497946" w:rsidRDefault="00504C04" w:rsidP="00497946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00</w:t>
      </w:r>
      <w:r w:rsidR="002172D3">
        <w:rPr>
          <w:rFonts w:cs="Arial"/>
          <w:i/>
          <w:color w:val="FF0000"/>
          <w:lang w:val="pt-BR"/>
        </w:rPr>
        <w:t>7</w:t>
      </w:r>
    </w:p>
    <w:p w:rsidR="00580E24" w:rsidRDefault="00580E24" w:rsidP="00580E24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>
        <w:rPr>
          <w:rFonts w:cs="Arial"/>
          <w:b/>
          <w:lang w:val="pt-BR"/>
        </w:rPr>
        <w:t>P</w:t>
      </w:r>
      <w:r w:rsidR="00817807">
        <w:rPr>
          <w:rFonts w:cs="Arial"/>
          <w:b/>
          <w:lang w:val="pt-BR"/>
        </w:rPr>
        <w:t>00</w:t>
      </w:r>
      <w:r w:rsidR="00C95C66">
        <w:rPr>
          <w:rFonts w:cs="Arial"/>
          <w:b/>
          <w:lang w:val="pt-BR"/>
        </w:rPr>
        <w:t>6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DC6D22">
        <w:rPr>
          <w:rFonts w:cs="Arial"/>
          <w:b/>
          <w:lang w:val="pt-BR"/>
        </w:rPr>
        <w:t>Cadastrar</w:t>
      </w:r>
      <w:r w:rsidR="0042617D">
        <w:rPr>
          <w:rFonts w:cs="Arial"/>
          <w:b/>
          <w:lang w:val="pt-BR"/>
        </w:rPr>
        <w:t xml:space="preserve"> Notas Fiscais</w:t>
      </w:r>
    </w:p>
    <w:p w:rsidR="002172D3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>Usuário clica no botão “Novo Nota Fiscal”.</w:t>
      </w:r>
    </w:p>
    <w:p w:rsidR="002172D3" w:rsidRPr="00E62D72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 xml:space="preserve">Sistema habilita campos a serem preenchidos, conforme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8</w:t>
      </w:r>
      <w:r>
        <w:rPr>
          <w:lang w:val="pt-BR"/>
        </w:rPr>
        <w:t>.</w:t>
      </w:r>
    </w:p>
    <w:p w:rsidR="002172D3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 xml:space="preserve">Usuário preenche os campos apresentados e clica no botão “Salvar”. </w:t>
      </w:r>
    </w:p>
    <w:p w:rsidR="002172D3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 xml:space="preserve">Sistema valida os dados digitados. </w:t>
      </w:r>
    </w:p>
    <w:p w:rsidR="002172D3" w:rsidRPr="0042617D" w:rsidRDefault="002172D3" w:rsidP="002172D3">
      <w:pPr>
        <w:pStyle w:val="PargrafodaLista"/>
        <w:numPr>
          <w:ilvl w:val="0"/>
          <w:numId w:val="35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>
        <w:rPr>
          <w:lang w:val="pt-BR"/>
        </w:rPr>
        <w:t>,</w:t>
      </w:r>
      <w:r w:rsidRPr="003D285F">
        <w:rPr>
          <w:lang w:val="pt-BR"/>
        </w:rPr>
        <w:t xml:space="preserve"> ao usuário</w:t>
      </w:r>
      <w:r>
        <w:rPr>
          <w:lang w:val="pt-BR"/>
        </w:rPr>
        <w:t>, de</w:t>
      </w:r>
      <w:r w:rsidRPr="003D285F">
        <w:rPr>
          <w:lang w:val="pt-BR"/>
        </w:rPr>
        <w:t xml:space="preserve"> que o registro foi cadastrado com sucesso.</w:t>
      </w:r>
    </w:p>
    <w:p w:rsidR="00580E24" w:rsidRDefault="00580E24" w:rsidP="00580E24">
      <w:pPr>
        <w:jc w:val="center"/>
        <w:rPr>
          <w:rFonts w:cs="Arial"/>
          <w:noProof/>
          <w:lang w:val="pt-BR"/>
        </w:rPr>
      </w:pPr>
    </w:p>
    <w:p w:rsidR="0042617D" w:rsidRDefault="005573E2" w:rsidP="00580E24">
      <w:pPr>
        <w:jc w:val="center"/>
        <w:rPr>
          <w:rFonts w:cs="Arial"/>
          <w:noProof/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54B3DDDE" wp14:editId="13537294">
            <wp:extent cx="5443200" cy="3060000"/>
            <wp:effectExtent l="0" t="0" r="571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24" w:rsidRDefault="00504C04" w:rsidP="00580E24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00</w:t>
      </w:r>
      <w:r w:rsidR="000365A5">
        <w:rPr>
          <w:rFonts w:cs="Arial"/>
          <w:i/>
          <w:color w:val="FF0000"/>
          <w:lang w:val="pt-BR"/>
        </w:rPr>
        <w:t>8</w:t>
      </w:r>
    </w:p>
    <w:p w:rsidR="00176505" w:rsidRPr="00E62D72" w:rsidRDefault="00176505" w:rsidP="00176505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lastRenderedPageBreak/>
        <w:t>[FE</w:t>
      </w:r>
      <w:r>
        <w:rPr>
          <w:rFonts w:cs="Arial"/>
          <w:b/>
          <w:lang w:val="pt-BR"/>
        </w:rPr>
        <w:t>006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Campos obrigatórios com valores inválidos ou vazios.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O sistema informa que o campo </w:t>
      </w:r>
      <w:r w:rsidRPr="000F6262">
        <w:rPr>
          <w:b/>
          <w:lang w:val="pt-BR"/>
        </w:rPr>
        <w:t>XXX</w:t>
      </w:r>
      <w:r>
        <w:rPr>
          <w:lang w:val="pt-BR"/>
        </w:rPr>
        <w:t xml:space="preserve"> é um campo obrigatório e deve ser preenchido ou o mesmo está preenchido com um valor inválido. </w:t>
      </w:r>
    </w:p>
    <w:p w:rsidR="00176505" w:rsidRPr="001250BE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que a pendência seja atendida ou o cancelamento da ação.</w:t>
      </w:r>
    </w:p>
    <w:p w:rsidR="00580E24" w:rsidRDefault="00580E24" w:rsidP="00580E24">
      <w:pPr>
        <w:rPr>
          <w:rFonts w:cs="Arial"/>
          <w:b/>
          <w:lang w:val="pt-BR"/>
        </w:rPr>
      </w:pPr>
    </w:p>
    <w:p w:rsidR="00580E24" w:rsidRPr="00E62D72" w:rsidRDefault="00580E24" w:rsidP="00580E24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 w:rsidR="00C95C66">
        <w:rPr>
          <w:rFonts w:cs="Arial"/>
          <w:b/>
          <w:lang w:val="pt-BR"/>
        </w:rPr>
        <w:t>P007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DC6D22">
        <w:rPr>
          <w:rFonts w:cs="Arial"/>
          <w:b/>
          <w:lang w:val="pt-BR"/>
        </w:rPr>
        <w:t>Consultar Nota</w:t>
      </w:r>
      <w:r w:rsidR="00817807">
        <w:rPr>
          <w:rFonts w:cs="Arial"/>
          <w:b/>
          <w:lang w:val="pt-BR"/>
        </w:rPr>
        <w:t>s</w:t>
      </w:r>
      <w:r w:rsidR="00DC6D22">
        <w:rPr>
          <w:rFonts w:cs="Arial"/>
          <w:b/>
          <w:lang w:val="pt-BR"/>
        </w:rPr>
        <w:t xml:space="preserve"> Fisca</w:t>
      </w:r>
      <w:r w:rsidR="00817807">
        <w:rPr>
          <w:rFonts w:cs="Arial"/>
          <w:b/>
          <w:lang w:val="pt-BR"/>
        </w:rPr>
        <w:t>is</w:t>
      </w:r>
      <w:r>
        <w:rPr>
          <w:rFonts w:cs="Arial"/>
          <w:b/>
          <w:lang w:val="pt-BR"/>
        </w:rPr>
        <w:t>.</w:t>
      </w:r>
    </w:p>
    <w:p w:rsidR="005573E2" w:rsidRDefault="005573E2" w:rsidP="005573E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Usuário seleciona o botão “Visualizar”, constante na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7</w:t>
      </w:r>
      <w:r>
        <w:rPr>
          <w:lang w:val="pt-BR"/>
        </w:rPr>
        <w:t>.</w:t>
      </w:r>
    </w:p>
    <w:p w:rsidR="005573E2" w:rsidRDefault="005573E2" w:rsidP="005573E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Sistema exibe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8</w:t>
      </w:r>
      <w:r>
        <w:rPr>
          <w:lang w:val="pt-BR"/>
        </w:rPr>
        <w:t>, com campos devidamente carregados com os dados do registro selecionado.</w:t>
      </w:r>
    </w:p>
    <w:p w:rsidR="00DC6D22" w:rsidRDefault="00DC6D22" w:rsidP="00580E24">
      <w:pPr>
        <w:rPr>
          <w:rFonts w:cs="Arial"/>
          <w:b/>
          <w:lang w:val="pt-BR"/>
        </w:rPr>
      </w:pPr>
    </w:p>
    <w:p w:rsidR="00580E24" w:rsidRPr="00E62D72" w:rsidRDefault="00580E24" w:rsidP="00580E24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C95C66">
        <w:rPr>
          <w:rFonts w:cs="Arial"/>
          <w:b/>
          <w:lang w:val="pt-BR"/>
        </w:rPr>
        <w:t>008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DC6D22">
        <w:rPr>
          <w:rFonts w:cs="Arial"/>
          <w:b/>
          <w:lang w:val="pt-BR"/>
        </w:rPr>
        <w:t>Alterar Nota</w:t>
      </w:r>
      <w:r w:rsidR="00817807">
        <w:rPr>
          <w:rFonts w:cs="Arial"/>
          <w:b/>
          <w:lang w:val="pt-BR"/>
        </w:rPr>
        <w:t>s</w:t>
      </w:r>
      <w:r w:rsidR="00DC6D22">
        <w:rPr>
          <w:rFonts w:cs="Arial"/>
          <w:b/>
          <w:lang w:val="pt-BR"/>
        </w:rPr>
        <w:t xml:space="preserve"> Fisca</w:t>
      </w:r>
      <w:r w:rsidR="00817807">
        <w:rPr>
          <w:rFonts w:cs="Arial"/>
          <w:b/>
          <w:lang w:val="pt-BR"/>
        </w:rPr>
        <w:t>is</w:t>
      </w:r>
      <w:r>
        <w:rPr>
          <w:rFonts w:cs="Arial"/>
          <w:b/>
          <w:lang w:val="pt-BR"/>
        </w:rPr>
        <w:t>.</w:t>
      </w:r>
    </w:p>
    <w:p w:rsidR="000365A5" w:rsidRDefault="000365A5" w:rsidP="000365A5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Usuário seleciona o botão “</w:t>
      </w:r>
      <w:r w:rsidR="005573E2">
        <w:rPr>
          <w:lang w:val="pt-BR"/>
        </w:rPr>
        <w:t>Editar</w:t>
      </w:r>
      <w:r>
        <w:rPr>
          <w:lang w:val="pt-BR"/>
        </w:rPr>
        <w:t xml:space="preserve">”, constante na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7</w:t>
      </w:r>
      <w:r>
        <w:rPr>
          <w:lang w:val="pt-BR"/>
        </w:rPr>
        <w:t xml:space="preserve">, e é redirecionado à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8</w:t>
      </w:r>
      <w:r>
        <w:rPr>
          <w:lang w:val="pt-BR"/>
        </w:rPr>
        <w:t>, com os campos devidamente carregados com os dados do registro selecionado, em modo de edição de dados.</w:t>
      </w:r>
    </w:p>
    <w:p w:rsidR="000365A5" w:rsidRDefault="000365A5" w:rsidP="000365A5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Usuário altera os dados, conforme a necessidade.</w:t>
      </w:r>
    </w:p>
    <w:p w:rsidR="000365A5" w:rsidRDefault="000365A5" w:rsidP="000365A5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Sistema valida os dados do registro. </w:t>
      </w:r>
    </w:p>
    <w:p w:rsidR="000365A5" w:rsidRPr="0042617D" w:rsidRDefault="000365A5" w:rsidP="000365A5">
      <w:pPr>
        <w:pStyle w:val="PargrafodaLista"/>
        <w:numPr>
          <w:ilvl w:val="0"/>
          <w:numId w:val="31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>
        <w:rPr>
          <w:lang w:val="pt-BR"/>
        </w:rPr>
        <w:t>,</w:t>
      </w:r>
      <w:r w:rsidRPr="003D285F">
        <w:rPr>
          <w:lang w:val="pt-BR"/>
        </w:rPr>
        <w:t xml:space="preserve"> ao usuário</w:t>
      </w:r>
      <w:r>
        <w:rPr>
          <w:lang w:val="pt-BR"/>
        </w:rPr>
        <w:t>, de</w:t>
      </w:r>
      <w:r w:rsidRPr="003D285F">
        <w:rPr>
          <w:lang w:val="pt-BR"/>
        </w:rPr>
        <w:t xml:space="preserve"> que o registro foi </w:t>
      </w:r>
      <w:r>
        <w:rPr>
          <w:lang w:val="pt-BR"/>
        </w:rPr>
        <w:t>alterado</w:t>
      </w:r>
      <w:r w:rsidRPr="003D285F">
        <w:rPr>
          <w:lang w:val="pt-BR"/>
        </w:rPr>
        <w:t xml:space="preserve"> com sucesso.</w:t>
      </w:r>
    </w:p>
    <w:p w:rsidR="00580E24" w:rsidRDefault="00580E24" w:rsidP="003E2367">
      <w:pPr>
        <w:rPr>
          <w:rFonts w:cs="Arial"/>
          <w:lang w:val="pt-BR"/>
        </w:rPr>
      </w:pPr>
    </w:p>
    <w:p w:rsidR="00176505" w:rsidRPr="00E62D72" w:rsidRDefault="00176505" w:rsidP="00176505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[FE</w:t>
      </w:r>
      <w:r>
        <w:rPr>
          <w:rFonts w:cs="Arial"/>
          <w:b/>
          <w:lang w:val="pt-BR"/>
        </w:rPr>
        <w:t>007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Campos obrigatórios com valores inválidos ou vazios.</w:t>
      </w:r>
    </w:p>
    <w:p w:rsidR="00176505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O sistema informa que o campo </w:t>
      </w:r>
      <w:r w:rsidRPr="000F6262">
        <w:rPr>
          <w:b/>
          <w:lang w:val="pt-BR"/>
        </w:rPr>
        <w:t>XXX</w:t>
      </w:r>
      <w:r>
        <w:rPr>
          <w:lang w:val="pt-BR"/>
        </w:rPr>
        <w:t xml:space="preserve"> é um campo obrigatório e deve ser preenchido ou o mesmo está preenchido com um valor inválido. </w:t>
      </w:r>
    </w:p>
    <w:p w:rsidR="00176505" w:rsidRPr="001250BE" w:rsidRDefault="00176505" w:rsidP="00176505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que a pendência seja atendida ou o cancelamento da ação.</w:t>
      </w:r>
    </w:p>
    <w:p w:rsidR="00176505" w:rsidRDefault="00176505" w:rsidP="003E2367">
      <w:pPr>
        <w:rPr>
          <w:rFonts w:cs="Arial"/>
          <w:lang w:val="pt-BR"/>
        </w:rPr>
      </w:pPr>
    </w:p>
    <w:p w:rsidR="00FB7A1A" w:rsidRPr="003E2367" w:rsidRDefault="00FB7A1A" w:rsidP="003E2367">
      <w:pPr>
        <w:rPr>
          <w:rFonts w:cs="Arial"/>
          <w:lang w:val="pt-BR"/>
        </w:rPr>
      </w:pPr>
    </w:p>
    <w:p w:rsidR="00580E24" w:rsidRPr="00E62D72" w:rsidRDefault="00580E24" w:rsidP="00580E24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C95C66">
        <w:rPr>
          <w:rFonts w:cs="Arial"/>
          <w:b/>
          <w:lang w:val="pt-BR"/>
        </w:rPr>
        <w:t>009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3E2367">
        <w:rPr>
          <w:rFonts w:cs="Arial"/>
          <w:b/>
          <w:lang w:val="pt-BR"/>
        </w:rPr>
        <w:t>Excluir Nota</w:t>
      </w:r>
      <w:r w:rsidR="00817807">
        <w:rPr>
          <w:rFonts w:cs="Arial"/>
          <w:b/>
          <w:lang w:val="pt-BR"/>
        </w:rPr>
        <w:t>s</w:t>
      </w:r>
      <w:r w:rsidR="003E2367">
        <w:rPr>
          <w:rFonts w:cs="Arial"/>
          <w:b/>
          <w:lang w:val="pt-BR"/>
        </w:rPr>
        <w:t xml:space="preserve"> Fisca</w:t>
      </w:r>
      <w:r w:rsidR="00817807">
        <w:rPr>
          <w:rFonts w:cs="Arial"/>
          <w:b/>
          <w:lang w:val="pt-BR"/>
        </w:rPr>
        <w:t>is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Usuário seleciona o botão “Excluir”, constante na </w:t>
      </w:r>
      <w:r w:rsidRPr="00B26DDD">
        <w:rPr>
          <w:i/>
          <w:lang w:val="pt-BR"/>
        </w:rPr>
        <w:t>Tela 00</w:t>
      </w:r>
      <w:r>
        <w:rPr>
          <w:i/>
          <w:lang w:val="pt-BR"/>
        </w:rPr>
        <w:t>7</w:t>
      </w:r>
      <w:r>
        <w:rPr>
          <w:lang w:val="pt-BR"/>
        </w:rPr>
        <w:t>.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Sistema apresenta </w:t>
      </w:r>
      <w:r w:rsidRPr="00B26DDD">
        <w:rPr>
          <w:i/>
          <w:lang w:val="pt-BR"/>
        </w:rPr>
        <w:t>Tela 00</w:t>
      </w:r>
      <w:r w:rsidR="005573E2">
        <w:rPr>
          <w:i/>
          <w:lang w:val="pt-BR"/>
        </w:rPr>
        <w:t>9</w:t>
      </w:r>
      <w:r>
        <w:rPr>
          <w:lang w:val="pt-BR"/>
        </w:rPr>
        <w:t>, solicitando a confirmação de exclusão do registro selecionado.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Usuário confirma a exclusão.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Sistema exclui o registro do banco de dados e informa ao usuário que o registro foi excluído com sucesso.</w:t>
      </w:r>
    </w:p>
    <w:p w:rsidR="00580E24" w:rsidRDefault="00580E24" w:rsidP="00580E24">
      <w:pPr>
        <w:pStyle w:val="Normal-Arial"/>
        <w:rPr>
          <w:u w:val="single"/>
          <w:lang w:val="pt-BR"/>
        </w:rPr>
      </w:pPr>
    </w:p>
    <w:p w:rsidR="005573E2" w:rsidRDefault="005573E2" w:rsidP="005573E2">
      <w:pPr>
        <w:pStyle w:val="Normal-Arial"/>
        <w:jc w:val="center"/>
        <w:rPr>
          <w:u w:val="single"/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035F64F2" wp14:editId="7DB04ED5">
            <wp:extent cx="5443200" cy="3060000"/>
            <wp:effectExtent l="0" t="0" r="5715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E2" w:rsidRDefault="005573E2" w:rsidP="005573E2">
      <w:pPr>
        <w:pStyle w:val="Normal-Arial"/>
        <w:jc w:val="center"/>
        <w:rPr>
          <w:u w:val="single"/>
          <w:lang w:val="pt-BR"/>
        </w:rPr>
      </w:pPr>
    </w:p>
    <w:p w:rsidR="005573E2" w:rsidRPr="005573E2" w:rsidRDefault="005573E2" w:rsidP="005573E2">
      <w:pPr>
        <w:pStyle w:val="Normal-Arial"/>
        <w:jc w:val="center"/>
        <w:rPr>
          <w:i/>
          <w:color w:val="FF0000"/>
          <w:lang w:val="pt-BR"/>
        </w:rPr>
      </w:pPr>
      <w:r w:rsidRPr="005573E2">
        <w:rPr>
          <w:i/>
          <w:color w:val="FF0000"/>
          <w:lang w:val="pt-BR"/>
        </w:rPr>
        <w:t>Tela 009</w:t>
      </w:r>
    </w:p>
    <w:p w:rsidR="005573E2" w:rsidRDefault="005573E2" w:rsidP="00580E24">
      <w:pPr>
        <w:pStyle w:val="Normal-Arial"/>
        <w:rPr>
          <w:u w:val="single"/>
          <w:lang w:val="pt-BR"/>
        </w:rPr>
      </w:pPr>
    </w:p>
    <w:p w:rsidR="00580E24" w:rsidRDefault="00580E24" w:rsidP="00580E24">
      <w:pPr>
        <w:rPr>
          <w:rFonts w:cs="Arial"/>
          <w:b/>
          <w:lang w:val="pt-BR"/>
        </w:rPr>
      </w:pPr>
    </w:p>
    <w:p w:rsidR="00580E24" w:rsidRDefault="00580E24" w:rsidP="0024063E">
      <w:pPr>
        <w:pStyle w:val="Normal-Arial"/>
        <w:rPr>
          <w:lang w:val="pt-BR"/>
        </w:rPr>
      </w:pPr>
    </w:p>
    <w:p w:rsidR="004746B5" w:rsidRDefault="004746B5" w:rsidP="004746B5">
      <w:pPr>
        <w:pStyle w:val="Normal-Arial"/>
        <w:rPr>
          <w:lang w:val="pt-BR"/>
        </w:rPr>
      </w:pPr>
    </w:p>
    <w:p w:rsidR="004746B5" w:rsidRPr="00E62D72" w:rsidRDefault="004746B5" w:rsidP="00FB7A1A">
      <w:pPr>
        <w:pStyle w:val="Titulo2-doc"/>
      </w:pPr>
      <w:r>
        <w:lastRenderedPageBreak/>
        <w:t>Operacional</w:t>
      </w:r>
    </w:p>
    <w:p w:rsidR="00D95EDE" w:rsidRPr="004746B5" w:rsidRDefault="004746B5" w:rsidP="004746B5">
      <w:pPr>
        <w:pStyle w:val="instrucaodepreenchimento"/>
        <w:ind w:firstLine="720"/>
        <w:rPr>
          <w:rFonts w:cs="Arial"/>
          <w:i w:val="0"/>
          <w:color w:val="000000" w:themeColor="text1"/>
          <w:sz w:val="20"/>
          <w:lang w:eastAsia="en-US"/>
        </w:rPr>
      </w:pPr>
      <w:r w:rsidRPr="004746B5">
        <w:rPr>
          <w:i w:val="0"/>
          <w:color w:val="000000" w:themeColor="text1"/>
          <w:sz w:val="20"/>
        </w:rPr>
        <w:t xml:space="preserve">Nesta subseção estão todos os requisitos operacionais do sistema, referentes a </w:t>
      </w:r>
      <w:r>
        <w:rPr>
          <w:i w:val="0"/>
          <w:color w:val="000000" w:themeColor="text1"/>
          <w:sz w:val="20"/>
        </w:rPr>
        <w:t>Roteiros.</w:t>
      </w:r>
    </w:p>
    <w:p w:rsidR="00D95EDE" w:rsidRDefault="00D95EDE" w:rsidP="00FB7A1A">
      <w:pPr>
        <w:pStyle w:val="Titulo3-doc"/>
      </w:pPr>
      <w:r>
        <w:t>[RF</w:t>
      </w:r>
      <w:r w:rsidR="00D4395D">
        <w:t>004</w:t>
      </w:r>
      <w:r>
        <w:t>] – Roteiros</w:t>
      </w:r>
    </w:p>
    <w:p w:rsidR="00D95EDE" w:rsidRPr="00E62D72" w:rsidRDefault="00D95EDE" w:rsidP="00D95EDE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D95EDE" w:rsidRPr="00E62D72" w:rsidTr="002D3A67">
        <w:tc>
          <w:tcPr>
            <w:tcW w:w="169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tc>
          <w:tcPr>
            <w:tcW w:w="42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A574D5">
              <w:rPr>
                <w:lang w:val="pt-BR"/>
              </w:rPr>
            </w:r>
            <w:r w:rsidR="00A574D5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D95EDE" w:rsidRPr="00E62D72" w:rsidTr="002D3A67">
        <w:tc>
          <w:tcPr>
            <w:tcW w:w="1695" w:type="dxa"/>
          </w:tcPr>
          <w:p w:rsidR="00D95EDE" w:rsidRPr="00E62D72" w:rsidRDefault="00D95EDE" w:rsidP="002D3A67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D95EDE" w:rsidRPr="00F6122C" w:rsidRDefault="00D95EDE" w:rsidP="002D3A6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Usuários com privilégios de Administrador ou Supervisor.</w:t>
            </w:r>
          </w:p>
        </w:tc>
      </w:tr>
      <w:tr w:rsidR="00D95EDE" w:rsidRPr="00E62D72" w:rsidTr="002D3A67">
        <w:tc>
          <w:tcPr>
            <w:tcW w:w="1695" w:type="dxa"/>
          </w:tcPr>
          <w:p w:rsidR="00D95EDE" w:rsidRPr="00E62D72" w:rsidRDefault="00D95EDE" w:rsidP="002D3A67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>
              <w:rPr>
                <w:rFonts w:cs="Arial"/>
                <w:b/>
                <w:lang w:val="pt-BR"/>
              </w:rPr>
              <w:t>impactados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D95EDE" w:rsidRPr="005C2171" w:rsidRDefault="00D95EDE" w:rsidP="002D3A6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 [RF</w:t>
            </w:r>
            <w:r w:rsidR="005573E2">
              <w:rPr>
                <w:lang w:val="pt-BR"/>
              </w:rPr>
              <w:t>004</w:t>
            </w:r>
            <w:r>
              <w:rPr>
                <w:lang w:val="pt-BR"/>
              </w:rPr>
              <w:t>] – Roteiros</w:t>
            </w:r>
          </w:p>
          <w:p w:rsidR="00D95EDE" w:rsidRPr="00F6122C" w:rsidRDefault="00D95EDE" w:rsidP="002D3A67">
            <w:pPr>
              <w:pStyle w:val="Normal-Arial"/>
              <w:rPr>
                <w:lang w:val="pt-BR"/>
              </w:rPr>
            </w:pPr>
          </w:p>
        </w:tc>
      </w:tr>
    </w:tbl>
    <w:p w:rsidR="00D95EDE" w:rsidRPr="00E62D72" w:rsidRDefault="00D95EDE" w:rsidP="00D95EDE">
      <w:pPr>
        <w:rPr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t>Descrição</w:t>
      </w:r>
    </w:p>
    <w:p w:rsidR="00D95EDE" w:rsidRDefault="00D95EDE" w:rsidP="00D95EDE">
      <w:pPr>
        <w:pStyle w:val="Normal-Arial"/>
        <w:rPr>
          <w:lang w:val="pt-BR"/>
        </w:rPr>
      </w:pPr>
      <w:r>
        <w:rPr>
          <w:lang w:val="pt-BR"/>
        </w:rPr>
        <w:t xml:space="preserve">Este requisito tem por finalidade cadastrar, consultar, alterar e excluir </w:t>
      </w:r>
      <w:r w:rsidR="00342829">
        <w:rPr>
          <w:lang w:val="pt-BR"/>
        </w:rPr>
        <w:t>roteiros de entregas</w:t>
      </w:r>
      <w:r>
        <w:rPr>
          <w:lang w:val="pt-BR"/>
        </w:rPr>
        <w:t xml:space="preserve"> a serem realizados pelos usuários do sistema SmallROAD. O operador deste módulo de funcionalidades deve ter senha com privilégios de Administrador ou Supervisor, pois seus métodos impactarão, diretamente, nas bases de dados, registrando, ou não, </w:t>
      </w:r>
      <w:r w:rsidR="00342829">
        <w:rPr>
          <w:lang w:val="pt-BR"/>
        </w:rPr>
        <w:t>Roteiros com as respectivas Notas Fiscais na sequência a ser executada pela equipe de entrega</w:t>
      </w:r>
      <w:r>
        <w:rPr>
          <w:lang w:val="pt-BR"/>
        </w:rPr>
        <w:t>.</w:t>
      </w:r>
    </w:p>
    <w:p w:rsidR="00D95EDE" w:rsidRDefault="00D95EDE" w:rsidP="00D95EDE">
      <w:pPr>
        <w:pStyle w:val="Normal-Arial"/>
        <w:rPr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t>Entradas e pré-condições</w:t>
      </w:r>
    </w:p>
    <w:p w:rsidR="008C63B0" w:rsidRDefault="008C63B0" w:rsidP="00D95EDE">
      <w:pPr>
        <w:pStyle w:val="Normal-Arial"/>
        <w:rPr>
          <w:lang w:val="pt-BR"/>
        </w:rPr>
      </w:pP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D95EDE" w:rsidRDefault="00342829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(Login) com privilégios de acesso correspondente a esta funcionalidade.</w:t>
      </w: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D95EDE" w:rsidRPr="00E62D72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D95EDE" w:rsidRPr="00E62D72" w:rsidRDefault="00D95EDE" w:rsidP="00D95EDE">
      <w:pPr>
        <w:pStyle w:val="Normal-Arial"/>
        <w:rPr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t>Saídas e pós-condições</w:t>
      </w: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D95EDE" w:rsidRPr="00E62D72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sistema dever inserir o requisito no banco. </w:t>
      </w: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D95EDE" w:rsidRPr="00E62D72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D95EDE" w:rsidRPr="00E62D72" w:rsidRDefault="00D95EDE" w:rsidP="00D95EDE">
      <w:pPr>
        <w:pStyle w:val="Normal-Arial"/>
        <w:rPr>
          <w:lang w:val="pt-BR"/>
        </w:rPr>
      </w:pPr>
    </w:p>
    <w:p w:rsidR="00D95EDE" w:rsidRPr="00733C32" w:rsidRDefault="00D95EDE" w:rsidP="00D95EDE">
      <w:pPr>
        <w:pStyle w:val="Titulo4-doc"/>
      </w:pPr>
      <w:r w:rsidRPr="00E62D72">
        <w:t>Fluxo principal</w:t>
      </w:r>
    </w:p>
    <w:p w:rsidR="00D95EDE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seleciona a opção de “</w:t>
      </w:r>
      <w:r w:rsidR="00350F8E">
        <w:rPr>
          <w:lang w:val="pt-BR"/>
        </w:rPr>
        <w:t>Roteiros</w:t>
      </w:r>
      <w:r>
        <w:rPr>
          <w:lang w:val="pt-BR"/>
        </w:rPr>
        <w:t>”</w:t>
      </w:r>
      <w:r w:rsidR="008C63B0">
        <w:rPr>
          <w:lang w:val="pt-BR"/>
        </w:rPr>
        <w:t xml:space="preserve"> da </w:t>
      </w:r>
      <w:r w:rsidR="008C63B0" w:rsidRPr="008C63B0">
        <w:rPr>
          <w:i/>
          <w:lang w:val="pt-BR"/>
        </w:rPr>
        <w:t>Tela 002</w:t>
      </w:r>
      <w:r w:rsidR="008C63B0">
        <w:rPr>
          <w:lang w:val="pt-BR"/>
        </w:rPr>
        <w:t>.</w:t>
      </w:r>
    </w:p>
    <w:p w:rsidR="00D95EDE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Sistema verifica os privilégios que o usuário possui e acessa a funcionalidade </w:t>
      </w:r>
    </w:p>
    <w:p w:rsidR="00D95EDE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Sistema exibe a </w:t>
      </w:r>
      <w:r w:rsidRPr="008C63B0">
        <w:rPr>
          <w:i/>
          <w:lang w:val="pt-BR"/>
        </w:rPr>
        <w:t>Tela</w:t>
      </w:r>
      <w:r w:rsidR="008C63B0" w:rsidRPr="008C63B0">
        <w:rPr>
          <w:i/>
          <w:lang w:val="pt-BR"/>
        </w:rPr>
        <w:t xml:space="preserve"> 010</w:t>
      </w:r>
      <w:r>
        <w:rPr>
          <w:lang w:val="pt-BR"/>
        </w:rPr>
        <w:t xml:space="preserve">, com </w:t>
      </w:r>
      <w:r w:rsidR="008C63B0">
        <w:rPr>
          <w:lang w:val="pt-BR"/>
        </w:rPr>
        <w:t>os botões devidamente habilitado</w:t>
      </w:r>
      <w:r>
        <w:rPr>
          <w:lang w:val="pt-BR"/>
        </w:rPr>
        <w:t>s</w:t>
      </w:r>
      <w:r w:rsidR="008C63B0">
        <w:rPr>
          <w:lang w:val="pt-BR"/>
        </w:rPr>
        <w:t xml:space="preserve">, direcionando o controle da aplicação para as seções </w:t>
      </w:r>
      <w:r>
        <w:rPr>
          <w:lang w:val="pt-BR"/>
        </w:rPr>
        <w:t xml:space="preserve"> [FP</w:t>
      </w:r>
      <w:r w:rsidR="008C63B0">
        <w:rPr>
          <w:lang w:val="pt-BR"/>
        </w:rPr>
        <w:t>008</w:t>
      </w:r>
      <w:r>
        <w:rPr>
          <w:lang w:val="pt-BR"/>
        </w:rPr>
        <w:t>],</w:t>
      </w:r>
      <w:r w:rsidRPr="00C8474A">
        <w:rPr>
          <w:lang w:val="pt-BR"/>
        </w:rPr>
        <w:t xml:space="preserve"> </w:t>
      </w:r>
      <w:r>
        <w:rPr>
          <w:lang w:val="pt-BR"/>
        </w:rPr>
        <w:t>[FP</w:t>
      </w:r>
      <w:r w:rsidR="008C63B0">
        <w:rPr>
          <w:lang w:val="pt-BR"/>
        </w:rPr>
        <w:t>009</w:t>
      </w:r>
      <w:r>
        <w:rPr>
          <w:lang w:val="pt-BR"/>
        </w:rPr>
        <w:t>]</w:t>
      </w:r>
      <w:r w:rsidR="008C63B0">
        <w:rPr>
          <w:lang w:val="pt-BR"/>
        </w:rPr>
        <w:t>, [FP010], [FP011]</w:t>
      </w:r>
      <w:r>
        <w:rPr>
          <w:lang w:val="pt-BR"/>
        </w:rPr>
        <w:t xml:space="preserve"> e [FP</w:t>
      </w:r>
      <w:r w:rsidR="008C63B0">
        <w:rPr>
          <w:lang w:val="pt-BR"/>
        </w:rPr>
        <w:t>012</w:t>
      </w:r>
      <w:r>
        <w:rPr>
          <w:lang w:val="pt-BR"/>
        </w:rPr>
        <w:t>]</w:t>
      </w:r>
    </w:p>
    <w:p w:rsidR="00FC1C45" w:rsidRDefault="00FC1C45" w:rsidP="00FC1C45">
      <w:pPr>
        <w:pStyle w:val="Normal-Arial"/>
        <w:rPr>
          <w:lang w:val="pt-BR"/>
        </w:rPr>
      </w:pPr>
    </w:p>
    <w:p w:rsidR="00350F8E" w:rsidRDefault="008C63B0" w:rsidP="00D95EDE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47B5901A" wp14:editId="1B66004D">
            <wp:extent cx="5443200" cy="3060000"/>
            <wp:effectExtent l="0" t="0" r="5715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DE" w:rsidRPr="00497946" w:rsidRDefault="00504C04" w:rsidP="00D95EDE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010</w:t>
      </w:r>
    </w:p>
    <w:p w:rsidR="00D95EDE" w:rsidRDefault="00D95EDE" w:rsidP="00D95ED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lastRenderedPageBreak/>
        <w:t>[F</w:t>
      </w:r>
      <w:r>
        <w:rPr>
          <w:rFonts w:cs="Arial"/>
          <w:b/>
          <w:lang w:val="pt-BR"/>
        </w:rPr>
        <w:t>P</w:t>
      </w:r>
      <w:r w:rsidR="00C95C66">
        <w:rPr>
          <w:rFonts w:cs="Arial"/>
          <w:b/>
          <w:lang w:val="pt-BR"/>
        </w:rPr>
        <w:t>010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Cadastrar </w:t>
      </w:r>
      <w:r w:rsidR="00350F8E">
        <w:rPr>
          <w:rFonts w:cs="Arial"/>
          <w:b/>
          <w:lang w:val="pt-BR"/>
        </w:rPr>
        <w:t>Roteiros</w:t>
      </w:r>
    </w:p>
    <w:p w:rsidR="00D95EDE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>Usuário clica no botão “Nov</w:t>
      </w:r>
      <w:r w:rsidR="00350F8E">
        <w:rPr>
          <w:lang w:val="pt-BR"/>
        </w:rPr>
        <w:t>o Roteiro</w:t>
      </w:r>
      <w:r>
        <w:rPr>
          <w:lang w:val="pt-BR"/>
        </w:rPr>
        <w:t>”.</w:t>
      </w:r>
    </w:p>
    <w:p w:rsidR="00DE644C" w:rsidRDefault="00DE644C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>Sistema apresenta campo para cadastro do nome do novo roteiro.</w:t>
      </w:r>
    </w:p>
    <w:p w:rsidR="00D95EDE" w:rsidRPr="00E62D72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 xml:space="preserve">Sistema habilita </w:t>
      </w:r>
      <w:r w:rsidR="0002095D">
        <w:rPr>
          <w:lang w:val="pt-BR"/>
        </w:rPr>
        <w:t xml:space="preserve">“box” referente a cada uma das Notas Fiscais disponíveis para entrega, que irão constar do </w:t>
      </w:r>
      <w:r w:rsidR="008C63B0">
        <w:rPr>
          <w:lang w:val="pt-BR"/>
        </w:rPr>
        <w:t xml:space="preserve">Roteiro corrente, conforme </w:t>
      </w:r>
      <w:r w:rsidR="008C63B0" w:rsidRPr="008C63B0">
        <w:rPr>
          <w:i/>
          <w:lang w:val="pt-BR"/>
        </w:rPr>
        <w:t xml:space="preserve">Tela </w:t>
      </w:r>
      <w:r w:rsidR="00DE644C">
        <w:rPr>
          <w:i/>
          <w:lang w:val="pt-BR"/>
        </w:rPr>
        <w:t>011</w:t>
      </w:r>
      <w:r>
        <w:rPr>
          <w:lang w:val="pt-BR"/>
        </w:rPr>
        <w:t>.</w:t>
      </w:r>
    </w:p>
    <w:p w:rsidR="00D95EDE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 xml:space="preserve">Usuário </w:t>
      </w:r>
      <w:r w:rsidR="0002095D">
        <w:rPr>
          <w:lang w:val="pt-BR"/>
        </w:rPr>
        <w:t>marca Notas Fiscais pretendidas para este Roteiro</w:t>
      </w:r>
      <w:r>
        <w:rPr>
          <w:lang w:val="pt-BR"/>
        </w:rPr>
        <w:t xml:space="preserve"> e clica no botão salvar. </w:t>
      </w:r>
    </w:p>
    <w:p w:rsidR="00D95EDE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 xml:space="preserve">Sistema valida os dados. </w:t>
      </w:r>
    </w:p>
    <w:p w:rsidR="00D95EDE" w:rsidRPr="00350F8E" w:rsidRDefault="00D95EDE" w:rsidP="00350F8E">
      <w:pPr>
        <w:pStyle w:val="PargrafodaLista"/>
        <w:numPr>
          <w:ilvl w:val="0"/>
          <w:numId w:val="36"/>
        </w:numPr>
        <w:rPr>
          <w:rFonts w:cs="Arial"/>
          <w:lang w:val="pt-BR"/>
        </w:rPr>
      </w:pPr>
      <w:r w:rsidRPr="00350F8E">
        <w:rPr>
          <w:lang w:val="pt-BR"/>
        </w:rPr>
        <w:t xml:space="preserve">Sistema cadastra </w:t>
      </w:r>
      <w:r w:rsidR="00AB1897">
        <w:rPr>
          <w:lang w:val="pt-BR"/>
        </w:rPr>
        <w:t>o Roteiro</w:t>
      </w:r>
      <w:r w:rsidRPr="00350F8E">
        <w:rPr>
          <w:lang w:val="pt-BR"/>
        </w:rPr>
        <w:t xml:space="preserve"> nas bases de dados e devolve a mensagem ao usuário de que o registro foi cadastrado com sucesso.</w:t>
      </w:r>
    </w:p>
    <w:p w:rsidR="00D95EDE" w:rsidRDefault="00D95EDE" w:rsidP="00D95EDE">
      <w:pPr>
        <w:jc w:val="center"/>
        <w:rPr>
          <w:rFonts w:cs="Arial"/>
          <w:noProof/>
          <w:lang w:val="pt-BR"/>
        </w:rPr>
      </w:pPr>
    </w:p>
    <w:p w:rsidR="00D95EDE" w:rsidRDefault="00FC1C45" w:rsidP="00D95EDE">
      <w:pPr>
        <w:jc w:val="center"/>
        <w:rPr>
          <w:rFonts w:cs="Arial"/>
          <w:noProof/>
          <w:lang w:val="pt-BR"/>
        </w:rPr>
      </w:pPr>
      <w:r>
        <w:rPr>
          <w:noProof/>
        </w:rPr>
        <w:drawing>
          <wp:inline distT="0" distB="0" distL="0" distR="0" wp14:anchorId="03947352" wp14:editId="0072BAB4">
            <wp:extent cx="5443200" cy="3060000"/>
            <wp:effectExtent l="0" t="0" r="571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DE" w:rsidRDefault="00D95EDE" w:rsidP="00D95EDE">
      <w:pPr>
        <w:jc w:val="center"/>
        <w:rPr>
          <w:rFonts w:cs="Arial"/>
          <w:lang w:val="pt-BR"/>
        </w:rPr>
      </w:pPr>
    </w:p>
    <w:p w:rsidR="00D95EDE" w:rsidRDefault="00504C04" w:rsidP="00D95EDE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011</w:t>
      </w:r>
    </w:p>
    <w:p w:rsidR="00FC1C45" w:rsidRPr="009B44A4" w:rsidRDefault="00FC1C45" w:rsidP="00D95EDE">
      <w:pPr>
        <w:jc w:val="center"/>
        <w:rPr>
          <w:rFonts w:cs="Arial"/>
          <w:i/>
          <w:color w:val="FF0000"/>
          <w:lang w:val="pt-BR"/>
        </w:rPr>
      </w:pPr>
    </w:p>
    <w:p w:rsidR="00D95EDE" w:rsidRPr="00E62D72" w:rsidRDefault="00D95EDE" w:rsidP="00D95ED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>
        <w:rPr>
          <w:rFonts w:cs="Arial"/>
          <w:b/>
          <w:lang w:val="pt-BR"/>
        </w:rPr>
        <w:t>P</w:t>
      </w:r>
      <w:r w:rsidR="00C95C66">
        <w:rPr>
          <w:rFonts w:cs="Arial"/>
          <w:b/>
          <w:lang w:val="pt-BR"/>
        </w:rPr>
        <w:t>011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FC1C45">
        <w:rPr>
          <w:rFonts w:cs="Arial"/>
          <w:b/>
          <w:lang w:val="pt-BR"/>
        </w:rPr>
        <w:t>Iniciar Jornada.</w:t>
      </w:r>
    </w:p>
    <w:p w:rsidR="00FC1C45" w:rsidRDefault="00FC1C45" w:rsidP="00FC1C4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Usuário localiza o Roteiro pretendido e clica no botão “Iniciar Jornada” da </w:t>
      </w:r>
      <w:r w:rsidRPr="00DE644C">
        <w:rPr>
          <w:i/>
          <w:lang w:val="pt-BR"/>
        </w:rPr>
        <w:t>Tela 010</w:t>
      </w:r>
      <w:r>
        <w:rPr>
          <w:lang w:val="pt-BR"/>
        </w:rPr>
        <w:t xml:space="preserve">. </w:t>
      </w:r>
    </w:p>
    <w:p w:rsidR="00FC1C45" w:rsidRDefault="00FC1C45" w:rsidP="00FC1C4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A aplicação processa algoritmo que busca melhor percurso para cobrir os destinos especificados nas Notas Fiscais constantes do Roteiro corrente (Algoritmo de Dijkstra).</w:t>
      </w:r>
    </w:p>
    <w:p w:rsidR="00FC1C45" w:rsidRDefault="00FC1C45" w:rsidP="00FC1C4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O SmallROAD pesquisa os endereços fornecidos, através da API do Google Maps, e devolve lista com a sequência das Notas Fiscais a serem entregues, obedecendo a melhor rota a ser desenvolvida, segundo o algoritmo especificado, conforme </w:t>
      </w:r>
      <w:r w:rsidRPr="004157E8">
        <w:rPr>
          <w:i/>
          <w:lang w:val="pt-BR"/>
        </w:rPr>
        <w:t>Tela 01</w:t>
      </w:r>
      <w:r w:rsidR="004608B8">
        <w:rPr>
          <w:i/>
          <w:lang w:val="pt-BR"/>
        </w:rPr>
        <w:t>2</w:t>
      </w:r>
      <w:r>
        <w:rPr>
          <w:lang w:val="pt-BR"/>
        </w:rPr>
        <w:t>.</w:t>
      </w:r>
    </w:p>
    <w:p w:rsidR="00FC1C45" w:rsidRDefault="004608B8" w:rsidP="00FC1C4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Na Tela 012, o usuário tem disponíveis os botões “Entregue”, que marcará a nota fiscal como já resolvida, ou “Pular”, que irá desmarcar a nota fiscal, deixando-a disponível para integrar outro roteiro.</w:t>
      </w:r>
    </w:p>
    <w:p w:rsidR="00FC1C45" w:rsidRDefault="00FC1C45" w:rsidP="00FC1C45">
      <w:pPr>
        <w:pStyle w:val="Normal-Arial"/>
        <w:rPr>
          <w:lang w:val="pt-BR"/>
        </w:rPr>
      </w:pPr>
    </w:p>
    <w:p w:rsidR="00FC1C45" w:rsidRDefault="00FC1C45" w:rsidP="00FC1C45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45A26846" wp14:editId="02871502">
            <wp:extent cx="5443200" cy="3060000"/>
            <wp:effectExtent l="0" t="0" r="5715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45" w:rsidRDefault="00FC1C45" w:rsidP="00FC1C45">
      <w:pPr>
        <w:pStyle w:val="Normal-Arial"/>
        <w:jc w:val="center"/>
        <w:rPr>
          <w:lang w:val="pt-BR"/>
        </w:rPr>
      </w:pPr>
    </w:p>
    <w:p w:rsidR="00FC1C45" w:rsidRPr="004157E8" w:rsidRDefault="004608B8" w:rsidP="00FC1C45">
      <w:pPr>
        <w:pStyle w:val="Normal-Arial"/>
        <w:jc w:val="center"/>
        <w:rPr>
          <w:i/>
          <w:color w:val="FF0000"/>
          <w:lang w:val="pt-BR"/>
        </w:rPr>
      </w:pPr>
      <w:r>
        <w:rPr>
          <w:i/>
          <w:color w:val="FF0000"/>
          <w:lang w:val="pt-BR"/>
        </w:rPr>
        <w:t>Tela 012</w:t>
      </w:r>
    </w:p>
    <w:p w:rsidR="00FC1C45" w:rsidRDefault="00FC1C45" w:rsidP="00D95EDE">
      <w:pPr>
        <w:rPr>
          <w:rFonts w:cs="Arial"/>
          <w:b/>
          <w:lang w:val="pt-BR"/>
        </w:rPr>
      </w:pPr>
    </w:p>
    <w:p w:rsidR="00D95EDE" w:rsidRPr="00E62D72" w:rsidRDefault="00D95EDE" w:rsidP="00D95EDE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C95C66">
        <w:rPr>
          <w:rFonts w:cs="Arial"/>
          <w:b/>
          <w:lang w:val="pt-BR"/>
        </w:rPr>
        <w:t>012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Alterar </w:t>
      </w:r>
      <w:r w:rsidR="00A1758F">
        <w:rPr>
          <w:rFonts w:cs="Arial"/>
          <w:b/>
          <w:lang w:val="pt-BR"/>
        </w:rPr>
        <w:t>Roteiro</w:t>
      </w:r>
      <w:r>
        <w:rPr>
          <w:rFonts w:cs="Arial"/>
          <w:b/>
          <w:lang w:val="pt-BR"/>
        </w:rPr>
        <w:t>.</w:t>
      </w:r>
    </w:p>
    <w:p w:rsidR="00D95EDE" w:rsidRDefault="00D95EDE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Usuário localiza </w:t>
      </w:r>
      <w:r w:rsidR="00AB1897">
        <w:rPr>
          <w:lang w:val="pt-BR"/>
        </w:rPr>
        <w:t>o Roteiro pretendido</w:t>
      </w:r>
      <w:r>
        <w:rPr>
          <w:lang w:val="pt-BR"/>
        </w:rPr>
        <w:t xml:space="preserve"> e clica no botão “</w:t>
      </w:r>
      <w:r w:rsidR="00AB1897">
        <w:rPr>
          <w:lang w:val="pt-BR"/>
        </w:rPr>
        <w:t>EDITAR</w:t>
      </w:r>
      <w:r>
        <w:rPr>
          <w:lang w:val="pt-BR"/>
        </w:rPr>
        <w:t xml:space="preserve">” da </w:t>
      </w:r>
      <w:r w:rsidRPr="00FC1C45">
        <w:rPr>
          <w:i/>
          <w:lang w:val="pt-BR"/>
        </w:rPr>
        <w:t xml:space="preserve">Tela </w:t>
      </w:r>
      <w:r w:rsidR="00FC1C45" w:rsidRPr="00FC1C45">
        <w:rPr>
          <w:i/>
          <w:lang w:val="pt-BR"/>
        </w:rPr>
        <w:t>010</w:t>
      </w:r>
      <w:r>
        <w:rPr>
          <w:lang w:val="pt-BR"/>
        </w:rPr>
        <w:t xml:space="preserve">. </w:t>
      </w:r>
    </w:p>
    <w:p w:rsidR="00DE644C" w:rsidRDefault="00FC1C45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Usuário</w:t>
      </w:r>
      <w:r w:rsidR="00DE644C">
        <w:rPr>
          <w:lang w:val="pt-BR"/>
        </w:rPr>
        <w:t xml:space="preserve"> é direcionado </w:t>
      </w:r>
      <w:r w:rsidR="004608B8">
        <w:rPr>
          <w:lang w:val="pt-BR"/>
        </w:rPr>
        <w:t>a uma tela específica</w:t>
      </w:r>
      <w:r w:rsidR="00DE644C">
        <w:rPr>
          <w:lang w:val="pt-BR"/>
        </w:rPr>
        <w:t>, que apresenta Notas Fiscais, constantes do roteiro corrente, com os “box” devidamente marcados, em modo de edição.</w:t>
      </w:r>
    </w:p>
    <w:p w:rsidR="00D95EDE" w:rsidRDefault="00D95EDE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Usuário altera </w:t>
      </w:r>
      <w:r w:rsidR="00DE644C">
        <w:rPr>
          <w:lang w:val="pt-BR"/>
        </w:rPr>
        <w:t>marcação dos “box”</w:t>
      </w:r>
      <w:r>
        <w:rPr>
          <w:lang w:val="pt-BR"/>
        </w:rPr>
        <w:t xml:space="preserve"> apresentados na tela e clica no botão salvar. </w:t>
      </w:r>
    </w:p>
    <w:p w:rsidR="00D95EDE" w:rsidRDefault="00D95EDE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Sistema valida os dados. </w:t>
      </w:r>
    </w:p>
    <w:p w:rsidR="00D95EDE" w:rsidRPr="002C3D86" w:rsidRDefault="00D95EDE" w:rsidP="00D95EDE">
      <w:pPr>
        <w:numPr>
          <w:ilvl w:val="0"/>
          <w:numId w:val="31"/>
        </w:numPr>
        <w:rPr>
          <w:rFonts w:cs="Arial"/>
          <w:lang w:val="pt-BR"/>
        </w:rPr>
      </w:pPr>
      <w:r>
        <w:rPr>
          <w:lang w:val="pt-BR"/>
        </w:rPr>
        <w:t xml:space="preserve">Sistema </w:t>
      </w:r>
      <w:r w:rsidR="00DE644C">
        <w:rPr>
          <w:lang w:val="pt-BR"/>
        </w:rPr>
        <w:t>grava, no banco de dados, o requisito e devolve a mensagem, ao usuário, de que o registro foi alterado com</w:t>
      </w:r>
      <w:r w:rsidRPr="007E34C1">
        <w:rPr>
          <w:lang w:val="pt-BR"/>
        </w:rPr>
        <w:t xml:space="preserve"> sucesso.</w:t>
      </w:r>
    </w:p>
    <w:p w:rsidR="00D95EDE" w:rsidRPr="003E2367" w:rsidRDefault="00D95EDE" w:rsidP="00D95EDE">
      <w:pPr>
        <w:rPr>
          <w:rFonts w:cs="Arial"/>
          <w:lang w:val="pt-BR"/>
        </w:rPr>
      </w:pPr>
    </w:p>
    <w:p w:rsidR="00D95EDE" w:rsidRPr="00E62D72" w:rsidRDefault="00D95EDE" w:rsidP="00D95EDE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C95C66">
        <w:rPr>
          <w:rFonts w:cs="Arial"/>
          <w:b/>
          <w:lang w:val="pt-BR"/>
        </w:rPr>
        <w:t>013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Excluir </w:t>
      </w:r>
      <w:r w:rsidR="00D4395D">
        <w:rPr>
          <w:rFonts w:cs="Arial"/>
          <w:b/>
          <w:lang w:val="pt-BR"/>
        </w:rPr>
        <w:t>Roteiro</w:t>
      </w:r>
    </w:p>
    <w:p w:rsidR="00D95EDE" w:rsidRDefault="00D95EDE" w:rsidP="00D95EDE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Usuário localiza </w:t>
      </w:r>
      <w:r w:rsidR="00A1758F">
        <w:rPr>
          <w:lang w:val="pt-BR"/>
        </w:rPr>
        <w:t xml:space="preserve">o Roteiro </w:t>
      </w:r>
      <w:r>
        <w:rPr>
          <w:lang w:val="pt-BR"/>
        </w:rPr>
        <w:t>pretendid</w:t>
      </w:r>
      <w:r w:rsidR="00A1758F">
        <w:rPr>
          <w:lang w:val="pt-BR"/>
        </w:rPr>
        <w:t>o</w:t>
      </w:r>
      <w:r>
        <w:rPr>
          <w:lang w:val="pt-BR"/>
        </w:rPr>
        <w:t xml:space="preserve"> e clica no botão “</w:t>
      </w:r>
      <w:r w:rsidR="00A1758F">
        <w:rPr>
          <w:lang w:val="pt-BR"/>
        </w:rPr>
        <w:t>Excluir</w:t>
      </w:r>
      <w:r>
        <w:rPr>
          <w:lang w:val="pt-BR"/>
        </w:rPr>
        <w:t xml:space="preserve">” da </w:t>
      </w:r>
      <w:r w:rsidRPr="00DE644C">
        <w:rPr>
          <w:i/>
          <w:lang w:val="pt-BR"/>
        </w:rPr>
        <w:t xml:space="preserve">Tela </w:t>
      </w:r>
      <w:r w:rsidR="00DE644C" w:rsidRPr="00DE644C">
        <w:rPr>
          <w:i/>
          <w:lang w:val="pt-BR"/>
        </w:rPr>
        <w:t>010</w:t>
      </w:r>
      <w:r>
        <w:rPr>
          <w:lang w:val="pt-BR"/>
        </w:rPr>
        <w:t xml:space="preserve">. </w:t>
      </w:r>
    </w:p>
    <w:p w:rsidR="00DE644C" w:rsidRDefault="00D95EDE" w:rsidP="00D95EDE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Sistema apresenta </w:t>
      </w:r>
      <w:r w:rsidR="00DE644C" w:rsidRPr="00DE644C">
        <w:rPr>
          <w:i/>
          <w:lang w:val="pt-BR"/>
        </w:rPr>
        <w:t>Tela 01</w:t>
      </w:r>
      <w:r w:rsidR="004157E8">
        <w:rPr>
          <w:i/>
          <w:lang w:val="pt-BR"/>
        </w:rPr>
        <w:t>2</w:t>
      </w:r>
      <w:r w:rsidR="00DE644C">
        <w:rPr>
          <w:lang w:val="pt-BR"/>
        </w:rPr>
        <w:t>, solicitando a confirmação de exclusão do registro selecionado.</w:t>
      </w:r>
    </w:p>
    <w:p w:rsidR="00DE644C" w:rsidRDefault="00DE644C" w:rsidP="00D95EDE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Usuário confirma a exclusão.</w:t>
      </w:r>
    </w:p>
    <w:p w:rsidR="00D95EDE" w:rsidRPr="00DE644C" w:rsidRDefault="00DE644C" w:rsidP="00A8342D">
      <w:pPr>
        <w:pStyle w:val="Normal-Arial"/>
        <w:numPr>
          <w:ilvl w:val="0"/>
          <w:numId w:val="32"/>
        </w:numPr>
        <w:rPr>
          <w:lang w:val="pt-BR"/>
        </w:rPr>
      </w:pPr>
      <w:r w:rsidRPr="00DE644C">
        <w:rPr>
          <w:lang w:val="pt-BR"/>
        </w:rPr>
        <w:t>Sistema exclui o registro do banco de dados e informa ao usuário que o registro foi excluído com sucesso.</w:t>
      </w:r>
    </w:p>
    <w:p w:rsidR="00A1758F" w:rsidRDefault="00A1758F" w:rsidP="00D95EDE">
      <w:pPr>
        <w:pStyle w:val="Normal-Arial"/>
        <w:rPr>
          <w:u w:val="single"/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t>Fluxos de e</w:t>
      </w:r>
      <w:r>
        <w:t>xcessão</w:t>
      </w:r>
    </w:p>
    <w:p w:rsidR="00D95EDE" w:rsidRDefault="00D95EDE" w:rsidP="00D95EDE">
      <w:pPr>
        <w:rPr>
          <w:rFonts w:cs="Arial"/>
          <w:b/>
          <w:lang w:val="pt-BR"/>
        </w:rPr>
      </w:pPr>
    </w:p>
    <w:p w:rsidR="00D95EDE" w:rsidRPr="00E62D72" w:rsidRDefault="008A5080" w:rsidP="00D95ED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 xml:space="preserve"> </w:t>
      </w:r>
      <w:r w:rsidR="00D95EDE" w:rsidRPr="00E62D72">
        <w:rPr>
          <w:rFonts w:cs="Arial"/>
          <w:b/>
          <w:lang w:val="pt-BR"/>
        </w:rPr>
        <w:t>[FE</w:t>
      </w:r>
      <w:r w:rsidR="00D4395D">
        <w:rPr>
          <w:rFonts w:cs="Arial"/>
          <w:b/>
          <w:lang w:val="pt-BR"/>
        </w:rPr>
        <w:t>00</w:t>
      </w:r>
      <w:r w:rsidR="004608B8">
        <w:rPr>
          <w:rFonts w:cs="Arial"/>
          <w:b/>
          <w:lang w:val="pt-BR"/>
        </w:rPr>
        <w:t>8</w:t>
      </w:r>
      <w:r w:rsidR="00D95EDE" w:rsidRPr="00E62D72">
        <w:rPr>
          <w:rFonts w:cs="Arial"/>
          <w:b/>
          <w:lang w:val="pt-BR"/>
        </w:rPr>
        <w:t>]</w:t>
      </w:r>
      <w:r w:rsidR="00D95EDE">
        <w:rPr>
          <w:rFonts w:cs="Arial"/>
          <w:b/>
          <w:lang w:val="pt-BR"/>
        </w:rPr>
        <w:t xml:space="preserve"> – </w:t>
      </w:r>
      <w:r w:rsidR="00293F97">
        <w:rPr>
          <w:rFonts w:cs="Arial"/>
          <w:b/>
          <w:lang w:val="pt-BR"/>
        </w:rPr>
        <w:t xml:space="preserve">Roteiro </w:t>
      </w:r>
      <w:r w:rsidR="00D95EDE">
        <w:rPr>
          <w:rFonts w:cs="Arial"/>
          <w:b/>
          <w:lang w:val="pt-BR"/>
        </w:rPr>
        <w:t>já cadastrado</w:t>
      </w:r>
    </w:p>
    <w:p w:rsidR="00D95EDE" w:rsidRDefault="00D95EDE" w:rsidP="00D95EDE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Sistema informa que </w:t>
      </w:r>
      <w:r w:rsidR="00293F97">
        <w:rPr>
          <w:lang w:val="pt-BR"/>
        </w:rPr>
        <w:t>o roteiro j</w:t>
      </w:r>
      <w:r>
        <w:rPr>
          <w:lang w:val="pt-BR"/>
        </w:rPr>
        <w:t>á é cadastrado na base de dados.</w:t>
      </w:r>
    </w:p>
    <w:p w:rsidR="00D95EDE" w:rsidRPr="001250BE" w:rsidRDefault="00D95EDE" w:rsidP="00D95EDE">
      <w:pPr>
        <w:pStyle w:val="Normal-Arial"/>
        <w:numPr>
          <w:ilvl w:val="0"/>
          <w:numId w:val="29"/>
        </w:numPr>
        <w:rPr>
          <w:lang w:val="pt-BR"/>
        </w:rPr>
      </w:pPr>
      <w:r w:rsidRPr="001250BE">
        <w:rPr>
          <w:lang w:val="pt-BR"/>
        </w:rPr>
        <w:t xml:space="preserve">Sistema retorna </w:t>
      </w:r>
      <w:r>
        <w:rPr>
          <w:lang w:val="pt-BR"/>
        </w:rPr>
        <w:t>ao</w:t>
      </w:r>
      <w:r w:rsidR="004157E8">
        <w:rPr>
          <w:lang w:val="pt-BR"/>
        </w:rPr>
        <w:t xml:space="preserve"> FP</w:t>
      </w:r>
      <w:r>
        <w:rPr>
          <w:lang w:val="pt-BR"/>
        </w:rPr>
        <w:t>.</w:t>
      </w:r>
    </w:p>
    <w:p w:rsidR="00333F39" w:rsidRDefault="00333F39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4608B8" w:rsidRDefault="004608B8" w:rsidP="00632590">
      <w:pPr>
        <w:pStyle w:val="Normal-Arial"/>
        <w:rPr>
          <w:lang w:val="pt-BR"/>
        </w:rPr>
      </w:pPr>
    </w:p>
    <w:p w:rsidR="00333F39" w:rsidRDefault="00333F39" w:rsidP="00632590">
      <w:pPr>
        <w:pStyle w:val="Normal-Arial"/>
        <w:rPr>
          <w:lang w:val="pt-BR"/>
        </w:rPr>
      </w:pPr>
    </w:p>
    <w:p w:rsidR="00A65016" w:rsidRPr="00E62D72" w:rsidRDefault="00A65016" w:rsidP="004A71C3">
      <w:pPr>
        <w:pStyle w:val="Titulo1-doc"/>
      </w:pPr>
      <w:bookmarkStart w:id="83" w:name="_Toc458833085"/>
      <w:bookmarkStart w:id="84" w:name="_Toc43627741"/>
      <w:bookmarkStart w:id="85" w:name="_Toc43627777"/>
      <w:bookmarkStart w:id="86" w:name="_Toc43630581"/>
      <w:bookmarkStart w:id="87" w:name="_Toc43630665"/>
      <w:bookmarkStart w:id="88" w:name="_Toc48112641"/>
      <w:bookmarkStart w:id="89" w:name="_Toc116412620"/>
      <w:r w:rsidRPr="00E62D72">
        <w:lastRenderedPageBreak/>
        <w:t>Requisitos Não Funcionais</w:t>
      </w:r>
      <w:bookmarkEnd w:id="83"/>
      <w:bookmarkEnd w:id="84"/>
      <w:bookmarkEnd w:id="85"/>
      <w:bookmarkEnd w:id="86"/>
      <w:bookmarkEnd w:id="87"/>
      <w:bookmarkEnd w:id="88"/>
      <w:bookmarkEnd w:id="89"/>
    </w:p>
    <w:p w:rsidR="008E2663" w:rsidRPr="00E62D72" w:rsidRDefault="008E2663" w:rsidP="008E2663">
      <w:pPr>
        <w:pStyle w:val="Normal-Arial"/>
        <w:rPr>
          <w:lang w:val="pt-BR"/>
        </w:rPr>
      </w:pPr>
    </w:p>
    <w:p w:rsidR="00A35C15" w:rsidRPr="00E62D72" w:rsidRDefault="00A35C15" w:rsidP="008E2663">
      <w:pPr>
        <w:pStyle w:val="Normal-Arial"/>
        <w:rPr>
          <w:lang w:val="pt-BR"/>
        </w:rPr>
      </w:pPr>
      <w:r w:rsidRPr="00E62D72">
        <w:rPr>
          <w:lang w:val="pt-BR"/>
        </w:rPr>
        <w:t xml:space="preserve">Nesta seção </w:t>
      </w:r>
      <w:r w:rsidR="001E1758">
        <w:rPr>
          <w:lang w:val="pt-BR"/>
        </w:rPr>
        <w:t>são</w:t>
      </w:r>
      <w:r w:rsidRPr="00E62D72">
        <w:rPr>
          <w:lang w:val="pt-BR"/>
        </w:rPr>
        <w:t xml:space="preserve"> descritos os requisitos não funcionais </w:t>
      </w:r>
      <w:r w:rsidR="00DC7CBB" w:rsidRPr="00E62D72">
        <w:rPr>
          <w:lang w:val="pt-BR"/>
        </w:rPr>
        <w:t>do sistema</w:t>
      </w:r>
      <w:r w:rsidRPr="00E62D72">
        <w:rPr>
          <w:lang w:val="pt-BR"/>
        </w:rPr>
        <w:t xml:space="preserve">. Estão especificados os requisitos a serem satisfeitos pela solução quanto </w:t>
      </w:r>
      <w:r w:rsidR="003D161B" w:rsidRPr="00E62D72">
        <w:rPr>
          <w:lang w:val="pt-BR"/>
        </w:rPr>
        <w:t>à</w:t>
      </w:r>
      <w:r w:rsidRPr="00E62D72">
        <w:rPr>
          <w:lang w:val="pt-BR"/>
        </w:rPr>
        <w:t xml:space="preserve"> usabilidade, confiabilidade, desempenho, </w:t>
      </w:r>
      <w:r w:rsidR="00DC7CBB" w:rsidRPr="00E62D72">
        <w:rPr>
          <w:lang w:val="pt-BR"/>
        </w:rPr>
        <w:t>segurança.</w:t>
      </w:r>
      <w:r w:rsidR="00F773ED">
        <w:rPr>
          <w:lang w:val="pt-BR"/>
        </w:rPr>
        <w:t xml:space="preserve"> A</w:t>
      </w:r>
      <w:r w:rsidRPr="00E62D72">
        <w:rPr>
          <w:lang w:val="pt-BR"/>
        </w:rPr>
        <w:t>dequação a padrões e restrições para garantir a satisfação do cliente.</w:t>
      </w:r>
    </w:p>
    <w:p w:rsidR="00A65016" w:rsidRPr="00E62D72" w:rsidRDefault="00A35C15" w:rsidP="00FB7A1A">
      <w:pPr>
        <w:pStyle w:val="Titulo2-doc"/>
        <w:numPr>
          <w:ilvl w:val="1"/>
          <w:numId w:val="7"/>
        </w:numPr>
      </w:pPr>
      <w:bookmarkStart w:id="90" w:name="_Toc116412621"/>
      <w:r w:rsidRPr="00E62D72">
        <w:t>Usabilidade</w:t>
      </w:r>
      <w:bookmarkEnd w:id="90"/>
    </w:p>
    <w:p w:rsidR="00A35C15" w:rsidRPr="00E62D72" w:rsidRDefault="00A35C15" w:rsidP="008E2663">
      <w:pPr>
        <w:pStyle w:val="Normal-Arial"/>
        <w:rPr>
          <w:lang w:val="pt-BR"/>
        </w:rPr>
      </w:pPr>
      <w:r w:rsidRPr="00E62D72">
        <w:rPr>
          <w:lang w:val="pt-BR"/>
        </w:rPr>
        <w:t>Esta seção descreve os requisitos não-funcionais associados à facilidade de uso da aplicação.</w:t>
      </w:r>
    </w:p>
    <w:p w:rsidR="00A65016" w:rsidRPr="00E62D72" w:rsidRDefault="00A65016" w:rsidP="008E2663">
      <w:pPr>
        <w:pStyle w:val="Normal-Arial"/>
        <w:rPr>
          <w:b/>
          <w:lang w:val="pt-BR"/>
        </w:rPr>
      </w:pPr>
    </w:p>
    <w:p w:rsidR="001513F7" w:rsidRPr="00E62D72" w:rsidRDefault="00A65016" w:rsidP="00FB7A1A">
      <w:pPr>
        <w:pStyle w:val="Titulo3-doc"/>
      </w:pPr>
      <w:bookmarkStart w:id="91" w:name="_Toc116412622"/>
      <w:r w:rsidRPr="00E62D72">
        <w:t xml:space="preserve">[RNF001] </w:t>
      </w:r>
      <w:r w:rsidR="00F773ED">
        <w:t>-</w:t>
      </w:r>
      <w:r w:rsidR="001513F7">
        <w:t xml:space="preserve"> </w:t>
      </w:r>
      <w:r w:rsidR="001513F7" w:rsidRPr="001513F7">
        <w:rPr>
          <w:rStyle w:val="Comentario-tit3Char"/>
          <w:i/>
          <w:color w:val="auto"/>
        </w:rPr>
        <w:t>Facilidade de navegação entre as telas.</w:t>
      </w:r>
      <w:bookmarkEnd w:id="91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A35C15" w:rsidP="00A35C15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A35C15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1513F7" w:rsidP="00A35C1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92" w:name="Selecionar3"/>
            <w:r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  <w:bookmarkEnd w:id="92"/>
          </w:p>
        </w:tc>
        <w:tc>
          <w:tcPr>
            <w:tcW w:w="1935" w:type="dxa"/>
          </w:tcPr>
          <w:p w:rsidR="00A35C15" w:rsidRPr="00E62D72" w:rsidRDefault="00A35C15" w:rsidP="00A35C15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A35C15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A35C15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1513F7" w:rsidRPr="001513F7" w:rsidRDefault="001513F7" w:rsidP="001513F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Todos os requisitos funcionais do sistema.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A65016" w:rsidRDefault="00853780">
      <w:pPr>
        <w:rPr>
          <w:lang w:val="pt-BR"/>
        </w:rPr>
      </w:pPr>
      <w:r>
        <w:rPr>
          <w:lang w:val="pt-BR"/>
        </w:rPr>
        <w:t>As telas devem ser de fácil navegação</w:t>
      </w:r>
      <w:r w:rsidR="00F773ED">
        <w:rPr>
          <w:lang w:val="pt-BR"/>
        </w:rPr>
        <w:t>, seguindo uma ordem lógica</w:t>
      </w:r>
      <w:r>
        <w:rPr>
          <w:lang w:val="pt-BR"/>
        </w:rPr>
        <w:t xml:space="preserve"> para que o usuário possa chegar mais facilmente e rapidamente ao local desejado.</w:t>
      </w:r>
    </w:p>
    <w:p w:rsidR="00853780" w:rsidRDefault="00853780">
      <w:pPr>
        <w:rPr>
          <w:lang w:val="pt-BR"/>
        </w:rPr>
      </w:pPr>
    </w:p>
    <w:p w:rsidR="00853780" w:rsidRPr="00E62D72" w:rsidRDefault="00853780" w:rsidP="00FB7A1A">
      <w:pPr>
        <w:pStyle w:val="Titulo3-doc"/>
      </w:pPr>
      <w:bookmarkStart w:id="93" w:name="_Toc116412623"/>
      <w:r w:rsidRPr="00E62D72">
        <w:t>[RNF00</w:t>
      </w:r>
      <w:r>
        <w:t>2</w:t>
      </w:r>
      <w:r w:rsidRPr="00E62D72">
        <w:t xml:space="preserve">] </w:t>
      </w:r>
      <w:r w:rsidR="00F773ED">
        <w:t>-</w:t>
      </w:r>
      <w:r>
        <w:t xml:space="preserve"> </w:t>
      </w:r>
      <w:r>
        <w:rPr>
          <w:rStyle w:val="Comentario-tit3Char"/>
          <w:i/>
          <w:color w:val="auto"/>
        </w:rPr>
        <w:t xml:space="preserve">Padrão </w:t>
      </w:r>
      <w:r w:rsidR="00D748F0">
        <w:rPr>
          <w:rStyle w:val="Comentario-tit3Char"/>
          <w:i/>
          <w:color w:val="auto"/>
        </w:rPr>
        <w:t>Responsivo d</w:t>
      </w:r>
      <w:r>
        <w:rPr>
          <w:rStyle w:val="Comentario-tit3Char"/>
          <w:i/>
          <w:color w:val="auto"/>
        </w:rPr>
        <w:t>e tela.</w:t>
      </w:r>
      <w:bookmarkEnd w:id="93"/>
    </w:p>
    <w:p w:rsidR="00853780" w:rsidRPr="00E62D72" w:rsidRDefault="00853780" w:rsidP="00853780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853780" w:rsidRPr="00E62D72">
        <w:tc>
          <w:tcPr>
            <w:tcW w:w="1695" w:type="dxa"/>
          </w:tcPr>
          <w:p w:rsidR="00853780" w:rsidRPr="00E62D72" w:rsidRDefault="00853780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853780" w:rsidRPr="00E62D72" w:rsidRDefault="00853780" w:rsidP="00A1545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853780" w:rsidRPr="00E62D72" w:rsidRDefault="00853780" w:rsidP="00A15453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853780" w:rsidRPr="00E62D72" w:rsidRDefault="00853780" w:rsidP="00A1545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853780" w:rsidRPr="00E62D72" w:rsidRDefault="00853780" w:rsidP="00A15453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853780" w:rsidRPr="00E62D72" w:rsidRDefault="00853780" w:rsidP="00A15453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853780" w:rsidRPr="00E62D72" w:rsidRDefault="00853780" w:rsidP="00A15453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853780" w:rsidRPr="00E62D72">
        <w:tc>
          <w:tcPr>
            <w:tcW w:w="1695" w:type="dxa"/>
          </w:tcPr>
          <w:p w:rsidR="00853780" w:rsidRPr="00E62D72" w:rsidRDefault="00853780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853780" w:rsidRPr="001513F7" w:rsidRDefault="00853780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Todos os requisitos funcionais do sistema.</w:t>
            </w:r>
          </w:p>
        </w:tc>
      </w:tr>
    </w:tbl>
    <w:p w:rsidR="00853780" w:rsidRPr="00E62D72" w:rsidRDefault="00853780" w:rsidP="00853780">
      <w:pPr>
        <w:rPr>
          <w:b/>
          <w:lang w:val="pt-BR"/>
        </w:rPr>
      </w:pPr>
    </w:p>
    <w:p w:rsidR="00853780" w:rsidRDefault="00853780" w:rsidP="00853780">
      <w:pPr>
        <w:rPr>
          <w:lang w:val="pt-BR"/>
        </w:rPr>
      </w:pPr>
      <w:r>
        <w:rPr>
          <w:lang w:val="pt-BR"/>
        </w:rPr>
        <w:t xml:space="preserve">As telas devem seguir o padrão </w:t>
      </w:r>
      <w:r w:rsidR="00A71347">
        <w:rPr>
          <w:lang w:val="pt-BR"/>
        </w:rPr>
        <w:t>responsivo</w:t>
      </w:r>
      <w:r w:rsidR="00505F4D">
        <w:rPr>
          <w:lang w:val="pt-BR"/>
        </w:rPr>
        <w:t xml:space="preserve">, </w:t>
      </w:r>
      <w:r w:rsidR="00A71347">
        <w:rPr>
          <w:lang w:val="pt-BR"/>
        </w:rPr>
        <w:t>adequando as telas ao dispositivo</w:t>
      </w:r>
      <w:r w:rsidR="00505F4D">
        <w:rPr>
          <w:lang w:val="pt-BR"/>
        </w:rPr>
        <w:t xml:space="preserve"> do usuário</w:t>
      </w:r>
      <w:r>
        <w:rPr>
          <w:lang w:val="pt-BR"/>
        </w:rPr>
        <w:t>.</w:t>
      </w:r>
    </w:p>
    <w:p w:rsidR="00853780" w:rsidRPr="00E62D72" w:rsidRDefault="00853780">
      <w:pPr>
        <w:rPr>
          <w:lang w:val="pt-BR"/>
        </w:rPr>
      </w:pPr>
    </w:p>
    <w:p w:rsidR="00A35C15" w:rsidRPr="00E62D72" w:rsidRDefault="00A35C15" w:rsidP="00FB7A1A">
      <w:pPr>
        <w:pStyle w:val="Titulo2-doc"/>
      </w:pPr>
      <w:bookmarkStart w:id="94" w:name="_Toc467473459"/>
      <w:bookmarkStart w:id="95" w:name="_Toc467474006"/>
      <w:bookmarkStart w:id="96" w:name="_Toc467477745"/>
      <w:bookmarkStart w:id="97" w:name="_Toc467494891"/>
      <w:bookmarkStart w:id="98" w:name="_Toc467495257"/>
      <w:bookmarkStart w:id="99" w:name="_Toc468086063"/>
      <w:bookmarkStart w:id="100" w:name="_Toc497726454"/>
      <w:bookmarkStart w:id="101" w:name="_Toc497896611"/>
      <w:bookmarkStart w:id="102" w:name="_Toc55272352"/>
      <w:bookmarkStart w:id="103" w:name="_Toc116412624"/>
      <w:r w:rsidRPr="00E62D72">
        <w:t>Confiabilidade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A35C15" w:rsidRPr="00E62D72" w:rsidRDefault="00A35C15" w:rsidP="008E2663">
      <w:pPr>
        <w:pStyle w:val="Normal-Arial"/>
        <w:rPr>
          <w:lang w:val="pt-BR"/>
        </w:rPr>
      </w:pPr>
      <w:r w:rsidRPr="00E62D72">
        <w:rPr>
          <w:lang w:val="pt-BR"/>
        </w:rPr>
        <w:t>Esta seção descreve os requisitos não-funcionais associados à freqüência e severidade de falhas da aplicaç</w:t>
      </w:r>
      <w:bookmarkStart w:id="104" w:name="_GoBack"/>
      <w:bookmarkEnd w:id="104"/>
      <w:r w:rsidRPr="00E62D72">
        <w:rPr>
          <w:lang w:val="pt-BR"/>
        </w:rPr>
        <w:t xml:space="preserve">ão e habilidade de recuperação das mesmas. </w:t>
      </w:r>
    </w:p>
    <w:p w:rsidR="00453D46" w:rsidRPr="00FB7A1A" w:rsidRDefault="00453D46" w:rsidP="00FB7A1A">
      <w:pPr>
        <w:pStyle w:val="Titulo3-doc"/>
      </w:pPr>
    </w:p>
    <w:p w:rsidR="00A35C15" w:rsidRPr="00E62D72" w:rsidRDefault="00A35C15" w:rsidP="00FB7A1A">
      <w:pPr>
        <w:pStyle w:val="Titulo3-doc"/>
      </w:pPr>
      <w:bookmarkStart w:id="105" w:name="_Toc116412625"/>
      <w:r w:rsidRPr="00E62D72">
        <w:t>[RNF00</w:t>
      </w:r>
      <w:r w:rsidR="00453D46">
        <w:t>3</w:t>
      </w:r>
      <w:r w:rsidRPr="00E62D72">
        <w:t xml:space="preserve">] </w:t>
      </w:r>
      <w:r w:rsidR="00453D46">
        <w:rPr>
          <w:rStyle w:val="Comentario-tit3Char"/>
          <w:i/>
          <w:color w:val="auto"/>
        </w:rPr>
        <w:t xml:space="preserve"> </w:t>
      </w:r>
      <w:r w:rsidR="000D382E">
        <w:rPr>
          <w:rStyle w:val="Comentario-tit3Char"/>
          <w:i/>
          <w:color w:val="auto"/>
        </w:rPr>
        <w:t>- Confiabilidade.</w:t>
      </w:r>
      <w:bookmarkEnd w:id="105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453D46" w:rsidP="00DC7CB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453D46" w:rsidRPr="00453D46" w:rsidRDefault="00453D46" w:rsidP="00453D46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[RF</w:t>
            </w:r>
            <w:r w:rsidR="004157E8">
              <w:rPr>
                <w:lang w:val="pt-BR"/>
              </w:rPr>
              <w:t>002</w:t>
            </w:r>
            <w:r>
              <w:rPr>
                <w:lang w:val="pt-BR"/>
              </w:rPr>
              <w:t>]. [RF</w:t>
            </w:r>
            <w:r w:rsidR="004157E8">
              <w:rPr>
                <w:lang w:val="pt-BR"/>
              </w:rPr>
              <w:t>003</w:t>
            </w:r>
            <w:r>
              <w:rPr>
                <w:lang w:val="pt-BR"/>
              </w:rPr>
              <w:t>], [RF</w:t>
            </w:r>
            <w:r w:rsidR="004157E8">
              <w:rPr>
                <w:lang w:val="pt-BR"/>
              </w:rPr>
              <w:t>003</w:t>
            </w:r>
            <w:r>
              <w:rPr>
                <w:lang w:val="pt-BR"/>
              </w:rPr>
              <w:t>]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453D46" w:rsidRPr="00453D46" w:rsidRDefault="00453D46" w:rsidP="00453D46">
      <w:pPr>
        <w:pStyle w:val="Normal-Arial"/>
        <w:rPr>
          <w:lang w:val="pt-BR"/>
        </w:rPr>
      </w:pPr>
      <w:r>
        <w:rPr>
          <w:lang w:val="pt-BR"/>
        </w:rPr>
        <w:t>O sistema deve garantir que nenhum registro será perdido.</w:t>
      </w:r>
    </w:p>
    <w:p w:rsidR="00A35C15" w:rsidRPr="00E62D72" w:rsidRDefault="00A35C15" w:rsidP="00FB7A1A">
      <w:pPr>
        <w:pStyle w:val="Titulo2-doc"/>
      </w:pPr>
      <w:bookmarkStart w:id="106" w:name="_Toc467473461"/>
      <w:bookmarkStart w:id="107" w:name="_Toc467474008"/>
      <w:bookmarkStart w:id="108" w:name="_Toc467477747"/>
      <w:bookmarkStart w:id="109" w:name="_Toc467494893"/>
      <w:bookmarkStart w:id="110" w:name="_Toc467495259"/>
      <w:bookmarkStart w:id="111" w:name="_Toc468086065"/>
      <w:bookmarkStart w:id="112" w:name="_Toc497726456"/>
      <w:bookmarkStart w:id="113" w:name="_Toc497896613"/>
      <w:bookmarkStart w:id="114" w:name="_Toc55272355"/>
      <w:bookmarkStart w:id="115" w:name="_Toc116412626"/>
      <w:r w:rsidRPr="00E62D72">
        <w:t>Desempenho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:rsidR="00A35C15" w:rsidRPr="00E62D72" w:rsidRDefault="00A35C15" w:rsidP="005B051A">
      <w:pPr>
        <w:pStyle w:val="Normal-Arial"/>
        <w:rPr>
          <w:lang w:val="pt-BR"/>
        </w:rPr>
      </w:pPr>
      <w:r w:rsidRPr="00E62D72">
        <w:rPr>
          <w:lang w:val="pt-BR"/>
        </w:rPr>
        <w:t>Esta seção descreve os requisitos não-funcionais associados à eficiência, uso de recursos e tempo de resposta da aplicação.</w:t>
      </w:r>
    </w:p>
    <w:p w:rsidR="00A35C15" w:rsidRPr="00E62D72" w:rsidRDefault="00A35C15" w:rsidP="005B051A">
      <w:pPr>
        <w:pStyle w:val="Normal-Arial"/>
        <w:rPr>
          <w:lang w:val="pt-BR"/>
        </w:rPr>
      </w:pPr>
    </w:p>
    <w:p w:rsidR="00A35C15" w:rsidRPr="00E62D72" w:rsidRDefault="00A35C15" w:rsidP="00FB7A1A">
      <w:pPr>
        <w:pStyle w:val="Titulo3-doc"/>
      </w:pPr>
      <w:bookmarkStart w:id="116" w:name="_Toc116412627"/>
      <w:r w:rsidRPr="00E62D72">
        <w:t>[RNF00</w:t>
      </w:r>
      <w:r w:rsidR="00065DF8">
        <w:t>4</w:t>
      </w:r>
      <w:r w:rsidRPr="00E62D72">
        <w:t xml:space="preserve">] </w:t>
      </w:r>
      <w:r w:rsidR="00065DF8" w:rsidRPr="00065DF8">
        <w:rPr>
          <w:rStyle w:val="Comentario-tit3Char"/>
          <w:i/>
          <w:color w:val="auto"/>
        </w:rPr>
        <w:t>Desempenho</w:t>
      </w:r>
      <w:bookmarkEnd w:id="116"/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0D382E" w:rsidRPr="000D382E" w:rsidRDefault="004157E8" w:rsidP="000D382E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 Todos os requisitos funcionais do sistema.</w:t>
            </w:r>
          </w:p>
        </w:tc>
      </w:tr>
    </w:tbl>
    <w:p w:rsidR="00A35C15" w:rsidRPr="00E62D72" w:rsidRDefault="000D382E" w:rsidP="00A35C15">
      <w:pPr>
        <w:rPr>
          <w:lang w:val="pt-BR"/>
        </w:rPr>
      </w:pPr>
      <w:r>
        <w:rPr>
          <w:lang w:val="pt-BR"/>
        </w:rPr>
        <w:t>O sistema deve garantir que as suas consultas não levam mais de 7 (sete) segundos.</w:t>
      </w:r>
    </w:p>
    <w:p w:rsidR="00A35C15" w:rsidRPr="00E62D72" w:rsidRDefault="00A35C15" w:rsidP="00FB7A1A">
      <w:pPr>
        <w:pStyle w:val="Titulo2-doc"/>
      </w:pPr>
      <w:bookmarkStart w:id="117" w:name="_Toc467473463"/>
      <w:bookmarkStart w:id="118" w:name="_Toc467474010"/>
      <w:bookmarkStart w:id="119" w:name="_Toc467477749"/>
      <w:bookmarkStart w:id="120" w:name="_Toc467494895"/>
      <w:bookmarkStart w:id="121" w:name="_Toc467495261"/>
      <w:bookmarkStart w:id="122" w:name="_Toc468086067"/>
      <w:bookmarkStart w:id="123" w:name="_Toc497726458"/>
      <w:bookmarkStart w:id="124" w:name="_Toc497896615"/>
      <w:bookmarkStart w:id="125" w:name="_Toc55272358"/>
      <w:bookmarkStart w:id="126" w:name="_Toc116412628"/>
      <w:r w:rsidRPr="00E62D72">
        <w:lastRenderedPageBreak/>
        <w:t>Segurança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A35C15" w:rsidRDefault="00A35C15" w:rsidP="005B051A">
      <w:pPr>
        <w:pStyle w:val="Normal-Arial"/>
        <w:rPr>
          <w:lang w:val="pt-BR"/>
        </w:rPr>
      </w:pPr>
      <w:r w:rsidRPr="00E62D72">
        <w:rPr>
          <w:lang w:val="pt-BR"/>
        </w:rPr>
        <w:t xml:space="preserve">Esta seção descreve os requisitos não-funcionais associados à integridade, privacidade e autenticidade dos dados da aplicação. </w:t>
      </w:r>
    </w:p>
    <w:p w:rsidR="004157E8" w:rsidRPr="00E62D72" w:rsidRDefault="004157E8" w:rsidP="005B051A">
      <w:pPr>
        <w:pStyle w:val="Normal-Arial"/>
        <w:rPr>
          <w:lang w:val="pt-BR"/>
        </w:rPr>
      </w:pPr>
    </w:p>
    <w:p w:rsidR="00A35C15" w:rsidRPr="00E62D72" w:rsidRDefault="00A35C15" w:rsidP="00FB7A1A">
      <w:pPr>
        <w:pStyle w:val="Titulo3-doc"/>
      </w:pPr>
      <w:bookmarkStart w:id="127" w:name="_Toc116412629"/>
      <w:r w:rsidRPr="00E62D72">
        <w:t>[RNF00</w:t>
      </w:r>
      <w:r w:rsidR="00065DF8">
        <w:t>5</w:t>
      </w:r>
      <w:r w:rsidRPr="00E62D72">
        <w:t xml:space="preserve">] </w:t>
      </w:r>
      <w:r w:rsidR="00D13222" w:rsidRPr="00D13222">
        <w:rPr>
          <w:rStyle w:val="Comentario-tit3Char"/>
          <w:i/>
          <w:color w:val="auto"/>
        </w:rPr>
        <w:t>Perfil de usuário</w:t>
      </w:r>
      <w:bookmarkEnd w:id="127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D13222" w:rsidRPr="00D13222" w:rsidRDefault="00D13222" w:rsidP="00D13222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Todos os requisitos do sistema.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D13222" w:rsidRPr="00E62D72" w:rsidRDefault="00D13222" w:rsidP="00A35C15">
      <w:pPr>
        <w:rPr>
          <w:lang w:val="pt-BR"/>
        </w:rPr>
      </w:pPr>
      <w:r>
        <w:rPr>
          <w:lang w:val="pt-BR"/>
        </w:rPr>
        <w:t>O sistema deve garantir qu</w:t>
      </w:r>
      <w:r w:rsidR="00505F4D">
        <w:rPr>
          <w:lang w:val="pt-BR"/>
        </w:rPr>
        <w:t>e o usuário apenas terá acesso à</w:t>
      </w:r>
      <w:r>
        <w:rPr>
          <w:lang w:val="pt-BR"/>
        </w:rPr>
        <w:t>s funcionalidades que se</w:t>
      </w:r>
      <w:r w:rsidR="001A50F6">
        <w:rPr>
          <w:lang w:val="pt-BR"/>
        </w:rPr>
        <w:t>u</w:t>
      </w:r>
      <w:r>
        <w:rPr>
          <w:lang w:val="pt-BR"/>
        </w:rPr>
        <w:t xml:space="preserve"> perfil permite.</w:t>
      </w:r>
    </w:p>
    <w:p w:rsidR="00A35C15" w:rsidRPr="00E62D72" w:rsidRDefault="00170028" w:rsidP="00FB7A1A">
      <w:pPr>
        <w:pStyle w:val="Titulo2-doc"/>
      </w:pPr>
      <w:bookmarkStart w:id="128" w:name="_Toc116412630"/>
      <w:r w:rsidRPr="00E62D72">
        <w:t>Padrões</w:t>
      </w:r>
      <w:bookmarkEnd w:id="128"/>
    </w:p>
    <w:p w:rsidR="005B051A" w:rsidRPr="00E62D72" w:rsidRDefault="00170028" w:rsidP="005B051A">
      <w:pPr>
        <w:pStyle w:val="Normal-Arial"/>
        <w:rPr>
          <w:lang w:val="pt-BR"/>
        </w:rPr>
      </w:pPr>
      <w:r w:rsidRPr="00E62D72">
        <w:rPr>
          <w:lang w:val="pt-BR"/>
        </w:rPr>
        <w:t xml:space="preserve">Esta seção descreve os requisitos não-funcionais associados a padrões ou normas que devem ser seguidos pela aplicação ou pelo seu processo de desenvolvimento. </w:t>
      </w:r>
    </w:p>
    <w:p w:rsidR="00A35C15" w:rsidRPr="00E62D72" w:rsidRDefault="00A35C15" w:rsidP="00FB7A1A">
      <w:pPr>
        <w:pStyle w:val="Titulo3-doc"/>
      </w:pPr>
      <w:bookmarkStart w:id="129" w:name="_Toc116412631"/>
      <w:r w:rsidRPr="00E62D72">
        <w:t>[RNF00</w:t>
      </w:r>
      <w:r w:rsidR="00065DF8">
        <w:t>6</w:t>
      </w:r>
      <w:r w:rsidRPr="00E62D72">
        <w:t xml:space="preserve">] </w:t>
      </w:r>
      <w:r w:rsidR="00D13222">
        <w:rPr>
          <w:rStyle w:val="Comentario-tit3Char"/>
          <w:i/>
          <w:color w:val="auto"/>
        </w:rPr>
        <w:t>Padrões de projeto</w:t>
      </w:r>
      <w:bookmarkEnd w:id="129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D13222" w:rsidP="00DC7CB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A574D5">
              <w:rPr>
                <w:rFonts w:cs="Arial"/>
                <w:lang w:val="pt-BR"/>
              </w:rPr>
            </w:r>
            <w:r w:rsidR="00A574D5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D13222" w:rsidRPr="00D13222" w:rsidRDefault="00D13222" w:rsidP="00D13222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 o sistema.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BF5DB0" w:rsidRDefault="00BF5DB0" w:rsidP="00D13222">
      <w:pPr>
        <w:pStyle w:val="Normal-Arial"/>
        <w:rPr>
          <w:lang w:val="pt-BR"/>
        </w:rPr>
      </w:pPr>
    </w:p>
    <w:p w:rsidR="00D13222" w:rsidRDefault="00D13222" w:rsidP="00D13222">
      <w:pPr>
        <w:pStyle w:val="Normal-Arial"/>
        <w:rPr>
          <w:lang w:val="pt-BR"/>
        </w:rPr>
      </w:pPr>
      <w:r>
        <w:rPr>
          <w:lang w:val="pt-BR"/>
        </w:rPr>
        <w:t xml:space="preserve">O sistema de ser implementado </w:t>
      </w:r>
      <w:r w:rsidR="00505F4D">
        <w:rPr>
          <w:lang w:val="pt-BR"/>
        </w:rPr>
        <w:t>utilizando os</w:t>
      </w:r>
      <w:r>
        <w:rPr>
          <w:lang w:val="pt-BR"/>
        </w:rPr>
        <w:t xml:space="preserve"> padrões de projeto fachada e </w:t>
      </w:r>
      <w:r w:rsidR="005B7EF9">
        <w:rPr>
          <w:lang w:val="pt-BR"/>
        </w:rPr>
        <w:t>MV</w:t>
      </w:r>
      <w:r>
        <w:rPr>
          <w:lang w:val="pt-BR"/>
        </w:rPr>
        <w:t>C (Coleção de dados persistentes).</w:t>
      </w:r>
    </w:p>
    <w:p w:rsidR="00F40476" w:rsidRDefault="00F40476" w:rsidP="00D13222">
      <w:pPr>
        <w:pStyle w:val="Normal-Arial"/>
        <w:rPr>
          <w:lang w:val="pt-BR"/>
        </w:rPr>
      </w:pPr>
    </w:p>
    <w:p w:rsidR="00F40476" w:rsidRDefault="00F40476" w:rsidP="00D13222">
      <w:pPr>
        <w:pStyle w:val="Normal-Arial"/>
        <w:rPr>
          <w:lang w:val="pt-BR"/>
        </w:rPr>
      </w:pPr>
    </w:p>
    <w:p w:rsidR="00F40476" w:rsidRDefault="00F40476" w:rsidP="00D13222">
      <w:pPr>
        <w:pStyle w:val="Normal-Arial"/>
        <w:rPr>
          <w:lang w:val="pt-BR"/>
        </w:rPr>
      </w:pPr>
    </w:p>
    <w:p w:rsidR="00F40476" w:rsidRDefault="00F40476" w:rsidP="00086DFB">
      <w:pPr>
        <w:pStyle w:val="Normal-Arial"/>
        <w:jc w:val="center"/>
        <w:rPr>
          <w:noProof/>
          <w:lang w:val="pt-BR"/>
        </w:rPr>
      </w:pPr>
    </w:p>
    <w:p w:rsidR="00CF2C85" w:rsidRDefault="00CF2C85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5F710A" w:rsidRDefault="005F710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5F710A" w:rsidRDefault="005F710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5F710A" w:rsidRDefault="005F710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FB7A1A" w:rsidRDefault="00FB7A1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0E5AC9" w:rsidRPr="0088771A" w:rsidRDefault="000E5AC9" w:rsidP="00086DFB">
      <w:pPr>
        <w:pStyle w:val="Normal-Arial"/>
        <w:jc w:val="center"/>
        <w:rPr>
          <w:noProof/>
          <w:sz w:val="48"/>
          <w:szCs w:val="48"/>
          <w:lang w:val="pt-BR"/>
        </w:rPr>
      </w:pPr>
      <w:r w:rsidRPr="0088771A">
        <w:rPr>
          <w:noProof/>
          <w:sz w:val="48"/>
          <w:szCs w:val="48"/>
          <w:lang w:val="pt-BR"/>
        </w:rPr>
        <w:t>Diagrama de Classes do SmallROAD</w:t>
      </w:r>
    </w:p>
    <w:p w:rsidR="000E5AC9" w:rsidRDefault="000E5AC9" w:rsidP="000E5AC9">
      <w:pPr>
        <w:pStyle w:val="Normal-Arial"/>
        <w:rPr>
          <w:noProof/>
          <w:lang w:val="pt-BR"/>
        </w:rPr>
      </w:pPr>
    </w:p>
    <w:p w:rsidR="00CF2C85" w:rsidRDefault="00CF2C85" w:rsidP="000E5AC9">
      <w:pPr>
        <w:pStyle w:val="Normal-Arial"/>
        <w:rPr>
          <w:noProof/>
          <w:lang w:val="pt-BR"/>
        </w:rPr>
      </w:pPr>
    </w:p>
    <w:p w:rsidR="000E5AC9" w:rsidRDefault="000E5AC9" w:rsidP="000E5AC9">
      <w:pPr>
        <w:pStyle w:val="Normal-Arial"/>
        <w:rPr>
          <w:noProof/>
          <w:lang w:val="pt-BR"/>
        </w:rPr>
      </w:pPr>
      <w:r>
        <w:rPr>
          <w:noProof/>
          <w:lang w:val="pt-BR"/>
        </w:rPr>
        <w:t>Nesta seção, especificamos o Diagrama de Classes, visualizando cada uma das tabelas da base de dados, relacionadas entre si, revelando classes, atributos e métodos do sistema SmallROAD, além de seus alcances de visualizações, sendo os símbolos “-“, definindo atributos e métodos privados, enquanto os símbolos “+”, determinando atributos e métodos com visualizações públicas.</w:t>
      </w:r>
    </w:p>
    <w:p w:rsidR="00CF2C85" w:rsidRDefault="00CF2C85" w:rsidP="000E5AC9">
      <w:pPr>
        <w:pStyle w:val="Normal-Arial"/>
        <w:rPr>
          <w:noProof/>
          <w:lang w:val="pt-BR"/>
        </w:rPr>
      </w:pPr>
    </w:p>
    <w:p w:rsidR="0088771A" w:rsidRPr="000E5AC9" w:rsidRDefault="0088771A" w:rsidP="000E5AC9">
      <w:pPr>
        <w:pStyle w:val="Normal-Arial"/>
        <w:rPr>
          <w:noProof/>
          <w:lang w:val="pt-BR"/>
        </w:rPr>
      </w:pPr>
    </w:p>
    <w:p w:rsidR="00086DFB" w:rsidRDefault="00086DFB" w:rsidP="00086DFB">
      <w:pPr>
        <w:pStyle w:val="Normal-Arial"/>
        <w:jc w:val="center"/>
        <w:rPr>
          <w:lang w:val="pt-BR"/>
        </w:rPr>
      </w:pPr>
    </w:p>
    <w:p w:rsidR="00CF2C85" w:rsidRDefault="00CF2C85" w:rsidP="00086DFB">
      <w:pPr>
        <w:pStyle w:val="Normal-Arial"/>
        <w:jc w:val="center"/>
        <w:rPr>
          <w:lang w:val="pt-BR"/>
        </w:rPr>
      </w:pPr>
    </w:p>
    <w:p w:rsidR="00130979" w:rsidRDefault="004608B8" w:rsidP="00086DFB">
      <w:pPr>
        <w:pStyle w:val="Normal-Arial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372100" cy="42291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287EAE" w:rsidRDefault="00287EAE" w:rsidP="0088771A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88771A" w:rsidRPr="0088771A" w:rsidRDefault="00CB53D4" w:rsidP="0088771A">
      <w:pPr>
        <w:pStyle w:val="Normal-Arial"/>
        <w:jc w:val="center"/>
        <w:rPr>
          <w:noProof/>
          <w:sz w:val="48"/>
          <w:szCs w:val="48"/>
          <w:lang w:val="pt-BR"/>
        </w:rPr>
      </w:pPr>
      <w:r>
        <w:rPr>
          <w:noProof/>
          <w:sz w:val="48"/>
          <w:szCs w:val="48"/>
          <w:lang w:val="pt-BR"/>
        </w:rPr>
        <w:t>Diagrama de Atividades</w:t>
      </w:r>
      <w:r w:rsidR="0088771A" w:rsidRPr="0088771A">
        <w:rPr>
          <w:noProof/>
          <w:sz w:val="48"/>
          <w:szCs w:val="48"/>
          <w:lang w:val="pt-BR"/>
        </w:rPr>
        <w:t xml:space="preserve"> do SmallROAD</w:t>
      </w:r>
    </w:p>
    <w:p w:rsidR="0088771A" w:rsidRDefault="0088771A" w:rsidP="0088771A">
      <w:pPr>
        <w:pStyle w:val="Normal-Arial"/>
        <w:rPr>
          <w:noProof/>
          <w:lang w:val="pt-BR"/>
        </w:rPr>
      </w:pPr>
    </w:p>
    <w:p w:rsidR="00287EAE" w:rsidRDefault="00287EAE" w:rsidP="0088771A">
      <w:pPr>
        <w:pStyle w:val="Normal-Arial"/>
        <w:rPr>
          <w:noProof/>
          <w:lang w:val="pt-BR"/>
        </w:rPr>
      </w:pPr>
    </w:p>
    <w:p w:rsidR="00CB53D4" w:rsidRDefault="00CB53D4" w:rsidP="0088771A">
      <w:pPr>
        <w:pStyle w:val="Normal-Arial"/>
        <w:rPr>
          <w:noProof/>
          <w:lang w:val="pt-BR"/>
        </w:rPr>
      </w:pPr>
      <w:r>
        <w:rPr>
          <w:noProof/>
          <w:lang w:val="pt-BR"/>
        </w:rPr>
        <w:t>Um Diagrama de Atividades é um gráfico que revela o fluxo de controle de uma atividade para as demais do sistema e são utilizados para auxiliar na modelagem dos aspectos dinâmicos da aplicação. Este diagrama, na maioria das vezes, permite a visualização das sequ</w:t>
      </w:r>
      <w:r w:rsidR="00A160F0">
        <w:rPr>
          <w:noProof/>
          <w:lang w:val="pt-BR"/>
        </w:rPr>
        <w:t>ê</w:t>
      </w:r>
      <w:r>
        <w:rPr>
          <w:noProof/>
          <w:lang w:val="pt-BR"/>
        </w:rPr>
        <w:t>ncias de atividades de um processo computacional e dão ênfase ao fluxo de controle, indicando a atividade corrente e quais as próximas atividades a serem executadas. É, essencialmente, um gráfico de fluxo, que permite aos envolvidos no sistema, terem uma visão mais ampla de como são processadas as atividades da aplicação.</w:t>
      </w:r>
    </w:p>
    <w:p w:rsidR="00A160F0" w:rsidRDefault="00A160F0" w:rsidP="0088771A">
      <w:pPr>
        <w:pStyle w:val="Normal-Arial"/>
        <w:rPr>
          <w:noProof/>
          <w:lang w:val="pt-BR"/>
        </w:rPr>
      </w:pPr>
    </w:p>
    <w:p w:rsidR="00A160F0" w:rsidRDefault="00A160F0" w:rsidP="0088771A">
      <w:pPr>
        <w:pStyle w:val="Normal-Arial"/>
        <w:rPr>
          <w:noProof/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>
            <wp:extent cx="4883150" cy="41592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084" w:rsidRDefault="00D70084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D70084" w:rsidRDefault="00D70084" w:rsidP="00D70084">
      <w:pPr>
        <w:pStyle w:val="Normal-Arial"/>
        <w:rPr>
          <w:noProof/>
          <w:lang w:val="pt-BR"/>
        </w:rPr>
      </w:pPr>
    </w:p>
    <w:p w:rsidR="00D70084" w:rsidRPr="00D13222" w:rsidRDefault="00D70084" w:rsidP="00D70084">
      <w:pPr>
        <w:pStyle w:val="Normal-Arial"/>
        <w:jc w:val="center"/>
        <w:rPr>
          <w:lang w:val="pt-BR"/>
        </w:rPr>
      </w:pPr>
    </w:p>
    <w:p w:rsidR="005F710A" w:rsidRPr="0088771A" w:rsidRDefault="005F710A" w:rsidP="005F710A">
      <w:pPr>
        <w:pStyle w:val="Normal-Arial"/>
        <w:jc w:val="center"/>
        <w:rPr>
          <w:noProof/>
          <w:sz w:val="48"/>
          <w:szCs w:val="48"/>
          <w:lang w:val="pt-BR"/>
        </w:rPr>
      </w:pPr>
      <w:r>
        <w:rPr>
          <w:noProof/>
          <w:sz w:val="48"/>
          <w:szCs w:val="48"/>
          <w:lang w:val="pt-BR"/>
        </w:rPr>
        <w:t>Diagrama de Sequências</w:t>
      </w:r>
      <w:r w:rsidRPr="0088771A">
        <w:rPr>
          <w:noProof/>
          <w:sz w:val="48"/>
          <w:szCs w:val="48"/>
          <w:lang w:val="pt-BR"/>
        </w:rPr>
        <w:t xml:space="preserve"> do SmallROAD</w:t>
      </w:r>
    </w:p>
    <w:p w:rsidR="00D70084" w:rsidRDefault="00D70084" w:rsidP="00086DFB">
      <w:pPr>
        <w:pStyle w:val="Normal-Arial"/>
        <w:jc w:val="center"/>
        <w:rPr>
          <w:lang w:val="pt-BR"/>
        </w:rPr>
      </w:pPr>
    </w:p>
    <w:p w:rsidR="009563A8" w:rsidRDefault="009563A8" w:rsidP="009563A8">
      <w:pPr>
        <w:pStyle w:val="Normal-Arial"/>
        <w:rPr>
          <w:lang w:val="pt-BR"/>
        </w:rPr>
      </w:pPr>
      <w:r>
        <w:rPr>
          <w:lang w:val="pt-BR"/>
        </w:rPr>
        <w:t>Diagrama de Sequências é um gráfico utilizado em UML, para representar, através da troca de mensagens entre objetos, a sequência de processos em uma aplicação computacional.</w:t>
      </w: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1C65E2" w:rsidP="00086DFB">
      <w:pPr>
        <w:pStyle w:val="Normal-Arial"/>
        <w:jc w:val="center"/>
        <w:rPr>
          <w:lang w:val="pt-BR"/>
        </w:rPr>
      </w:pPr>
      <w:r w:rsidRPr="001C65E2">
        <w:rPr>
          <w:noProof/>
          <w:lang w:val="pt-BR"/>
        </w:rPr>
        <w:drawing>
          <wp:inline distT="0" distB="0" distL="0" distR="0" wp14:anchorId="7EA3DA94" wp14:editId="3E0E6106">
            <wp:extent cx="5875867" cy="4406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5263" cy="44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Pr="00D13222" w:rsidRDefault="009563A8" w:rsidP="00086DFB">
      <w:pPr>
        <w:pStyle w:val="Normal-Arial"/>
        <w:jc w:val="center"/>
        <w:rPr>
          <w:lang w:val="pt-BR"/>
        </w:rPr>
      </w:pPr>
    </w:p>
    <w:sectPr w:rsidR="009563A8" w:rsidRPr="00D13222">
      <w:endnotePr>
        <w:numFmt w:val="decimal"/>
      </w:endnotePr>
      <w:pgSz w:w="11907" w:h="16840" w:code="9"/>
      <w:pgMar w:top="1418" w:right="1134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4D5" w:rsidRDefault="00A574D5">
      <w:r>
        <w:separator/>
      </w:r>
    </w:p>
  </w:endnote>
  <w:endnote w:type="continuationSeparator" w:id="0">
    <w:p w:rsidR="00A574D5" w:rsidRDefault="00A57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7A5" w:rsidRDefault="009857A5">
    <w:pPr>
      <w:pStyle w:val="Rodap"/>
      <w:jc w:val="right"/>
      <w:rPr>
        <w:lang w:val="pt-BR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C95C66">
      <w:rPr>
        <w:rStyle w:val="Nmerodepgina"/>
        <w:noProof/>
      </w:rPr>
      <w:t>18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4D5" w:rsidRDefault="00A574D5">
      <w:r>
        <w:separator/>
      </w:r>
    </w:p>
  </w:footnote>
  <w:footnote w:type="continuationSeparator" w:id="0">
    <w:p w:rsidR="00A574D5" w:rsidRDefault="00A57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7A5" w:rsidRDefault="009857A5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5B60FA"/>
    <w:multiLevelType w:val="hybridMultilevel"/>
    <w:tmpl w:val="D8C0C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F6575"/>
    <w:multiLevelType w:val="hybridMultilevel"/>
    <w:tmpl w:val="2B70DFA8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D52703"/>
    <w:multiLevelType w:val="hybridMultilevel"/>
    <w:tmpl w:val="C082BC6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620A6D"/>
    <w:multiLevelType w:val="hybridMultilevel"/>
    <w:tmpl w:val="321CCEB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B31567"/>
    <w:multiLevelType w:val="hybridMultilevel"/>
    <w:tmpl w:val="972E3FB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894951"/>
    <w:multiLevelType w:val="hybridMultilevel"/>
    <w:tmpl w:val="C7EC50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C942D9F"/>
    <w:multiLevelType w:val="hybridMultilevel"/>
    <w:tmpl w:val="222408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EA75AE4"/>
    <w:multiLevelType w:val="hybridMultilevel"/>
    <w:tmpl w:val="5B2AE39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8DC6BD7"/>
    <w:multiLevelType w:val="hybridMultilevel"/>
    <w:tmpl w:val="CD62E30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AD45FC3"/>
    <w:multiLevelType w:val="multilevel"/>
    <w:tmpl w:val="D24E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FDC6BE9"/>
    <w:multiLevelType w:val="hybridMultilevel"/>
    <w:tmpl w:val="D556E1CC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CE1B8A"/>
    <w:multiLevelType w:val="hybridMultilevel"/>
    <w:tmpl w:val="C2DE7A2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6B76E71"/>
    <w:multiLevelType w:val="hybridMultilevel"/>
    <w:tmpl w:val="7248C08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7687754"/>
    <w:multiLevelType w:val="hybridMultilevel"/>
    <w:tmpl w:val="D24E813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9E50034"/>
    <w:multiLevelType w:val="multilevel"/>
    <w:tmpl w:val="D556E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1914803"/>
    <w:multiLevelType w:val="hybridMultilevel"/>
    <w:tmpl w:val="38906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C1C9C"/>
    <w:multiLevelType w:val="hybridMultilevel"/>
    <w:tmpl w:val="91ACE7CA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1872037"/>
    <w:multiLevelType w:val="multilevel"/>
    <w:tmpl w:val="BEE862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color w:val="auto"/>
        <w:sz w:val="32"/>
        <w:szCs w:val="32"/>
        <w:u w:val="none"/>
      </w:rPr>
    </w:lvl>
    <w:lvl w:ilvl="1">
      <w:start w:val="1"/>
      <w:numFmt w:val="decimal"/>
      <w:pStyle w:val="Ti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47706607"/>
    <w:multiLevelType w:val="hybridMultilevel"/>
    <w:tmpl w:val="F7C847F2"/>
    <w:lvl w:ilvl="0" w:tplc="BA724EE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A29E0D6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08013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55AC7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12A7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6D4C95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C1285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6C09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2C2963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A404053"/>
    <w:multiLevelType w:val="hybridMultilevel"/>
    <w:tmpl w:val="061EEB7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297A05"/>
    <w:multiLevelType w:val="multilevel"/>
    <w:tmpl w:val="34169840"/>
    <w:lvl w:ilvl="0">
      <w:start w:val="1"/>
      <w:numFmt w:val="decimal"/>
      <w:pStyle w:val="Titulo1-doc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color w:val="auto"/>
        <w:sz w:val="32"/>
        <w:szCs w:val="32"/>
        <w:u w:val="none"/>
      </w:rPr>
    </w:lvl>
    <w:lvl w:ilvl="1">
      <w:start w:val="1"/>
      <w:numFmt w:val="decimal"/>
      <w:pStyle w:val="Titulo2-doc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hint="default"/>
        <w:b/>
        <w:i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CCF69E5"/>
    <w:multiLevelType w:val="hybridMultilevel"/>
    <w:tmpl w:val="70143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B6EDE"/>
    <w:multiLevelType w:val="hybridMultilevel"/>
    <w:tmpl w:val="2D5C7C1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39A7F8A"/>
    <w:multiLevelType w:val="hybridMultilevel"/>
    <w:tmpl w:val="4050BB38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587E31EF"/>
    <w:multiLevelType w:val="hybridMultilevel"/>
    <w:tmpl w:val="6062F6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C962D1"/>
    <w:multiLevelType w:val="hybridMultilevel"/>
    <w:tmpl w:val="FC165F5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2010CF"/>
    <w:multiLevelType w:val="hybridMultilevel"/>
    <w:tmpl w:val="3FF86A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21CF9"/>
    <w:multiLevelType w:val="hybridMultilevel"/>
    <w:tmpl w:val="2870B4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6193B"/>
    <w:multiLevelType w:val="hybridMultilevel"/>
    <w:tmpl w:val="5080A03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84F73FC"/>
    <w:multiLevelType w:val="hybridMultilevel"/>
    <w:tmpl w:val="F9F852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5404D3"/>
    <w:multiLevelType w:val="multilevel"/>
    <w:tmpl w:val="65025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72531BF4"/>
    <w:multiLevelType w:val="hybridMultilevel"/>
    <w:tmpl w:val="1BB8B4E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72D5DC9"/>
    <w:multiLevelType w:val="hybridMultilevel"/>
    <w:tmpl w:val="F2BCD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D644C"/>
    <w:multiLevelType w:val="hybridMultilevel"/>
    <w:tmpl w:val="E5FC7F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E346986"/>
    <w:multiLevelType w:val="hybridMultilevel"/>
    <w:tmpl w:val="0DFAA684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21"/>
  </w:num>
  <w:num w:numId="5">
    <w:abstractNumId w:val="20"/>
  </w:num>
  <w:num w:numId="6">
    <w:abstractNumId w:val="11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29"/>
  </w:num>
  <w:num w:numId="11">
    <w:abstractNumId w:val="12"/>
  </w:num>
  <w:num w:numId="12">
    <w:abstractNumId w:val="7"/>
  </w:num>
  <w:num w:numId="13">
    <w:abstractNumId w:val="5"/>
  </w:num>
  <w:num w:numId="14">
    <w:abstractNumId w:val="10"/>
  </w:num>
  <w:num w:numId="15">
    <w:abstractNumId w:val="6"/>
  </w:num>
  <w:num w:numId="16">
    <w:abstractNumId w:val="15"/>
  </w:num>
  <w:num w:numId="17">
    <w:abstractNumId w:val="35"/>
  </w:num>
  <w:num w:numId="18">
    <w:abstractNumId w:val="13"/>
  </w:num>
  <w:num w:numId="19">
    <w:abstractNumId w:val="3"/>
  </w:num>
  <w:num w:numId="20">
    <w:abstractNumId w:val="8"/>
  </w:num>
  <w:num w:numId="21">
    <w:abstractNumId w:val="9"/>
  </w:num>
  <w:num w:numId="22">
    <w:abstractNumId w:val="4"/>
  </w:num>
  <w:num w:numId="23">
    <w:abstractNumId w:val="32"/>
  </w:num>
  <w:num w:numId="24">
    <w:abstractNumId w:val="23"/>
  </w:num>
  <w:num w:numId="25">
    <w:abstractNumId w:val="2"/>
  </w:num>
  <w:num w:numId="26">
    <w:abstractNumId w:val="24"/>
  </w:num>
  <w:num w:numId="27">
    <w:abstractNumId w:val="17"/>
  </w:num>
  <w:num w:numId="28">
    <w:abstractNumId w:val="34"/>
  </w:num>
  <w:num w:numId="29">
    <w:abstractNumId w:val="30"/>
  </w:num>
  <w:num w:numId="30">
    <w:abstractNumId w:val="33"/>
  </w:num>
  <w:num w:numId="31">
    <w:abstractNumId w:val="27"/>
  </w:num>
  <w:num w:numId="32">
    <w:abstractNumId w:val="28"/>
  </w:num>
  <w:num w:numId="33">
    <w:abstractNumId w:val="25"/>
  </w:num>
  <w:num w:numId="34">
    <w:abstractNumId w:val="22"/>
  </w:num>
  <w:num w:numId="35">
    <w:abstractNumId w:val="16"/>
  </w:num>
  <w:num w:numId="36">
    <w:abstractNumId w:val="1"/>
  </w:num>
  <w:num w:numId="37">
    <w:abstractNumId w:val="21"/>
  </w:num>
  <w:num w:numId="38">
    <w:abstractNumId w:val="21"/>
  </w:num>
  <w:num w:numId="39">
    <w:abstractNumId w:val="21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8" w:dllVersion="513" w:checkStyle="1"/>
  <w:activeWritingStyle w:appName="MSWord" w:lang="pt-BR" w:vendorID="1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247"/>
    <w:rsid w:val="00005193"/>
    <w:rsid w:val="0002095D"/>
    <w:rsid w:val="00023B68"/>
    <w:rsid w:val="00030931"/>
    <w:rsid w:val="00033BC2"/>
    <w:rsid w:val="000365A5"/>
    <w:rsid w:val="00041220"/>
    <w:rsid w:val="000438CB"/>
    <w:rsid w:val="000507DB"/>
    <w:rsid w:val="00051DAF"/>
    <w:rsid w:val="00061C26"/>
    <w:rsid w:val="00065DF8"/>
    <w:rsid w:val="00071388"/>
    <w:rsid w:val="000769B7"/>
    <w:rsid w:val="00080925"/>
    <w:rsid w:val="00081059"/>
    <w:rsid w:val="00086DFB"/>
    <w:rsid w:val="000A4584"/>
    <w:rsid w:val="000A5397"/>
    <w:rsid w:val="000B2E1C"/>
    <w:rsid w:val="000B4403"/>
    <w:rsid w:val="000D382E"/>
    <w:rsid w:val="000E2C73"/>
    <w:rsid w:val="000E4D00"/>
    <w:rsid w:val="000E5AC9"/>
    <w:rsid w:val="000F02D9"/>
    <w:rsid w:val="000F6262"/>
    <w:rsid w:val="00107734"/>
    <w:rsid w:val="00114712"/>
    <w:rsid w:val="001250BE"/>
    <w:rsid w:val="00130979"/>
    <w:rsid w:val="00140501"/>
    <w:rsid w:val="00150739"/>
    <w:rsid w:val="001513F7"/>
    <w:rsid w:val="00164062"/>
    <w:rsid w:val="001658E8"/>
    <w:rsid w:val="0016620C"/>
    <w:rsid w:val="00167984"/>
    <w:rsid w:val="00170028"/>
    <w:rsid w:val="00176505"/>
    <w:rsid w:val="00184728"/>
    <w:rsid w:val="00187117"/>
    <w:rsid w:val="001876DC"/>
    <w:rsid w:val="001A0511"/>
    <w:rsid w:val="001A146E"/>
    <w:rsid w:val="001A1C61"/>
    <w:rsid w:val="001A1F62"/>
    <w:rsid w:val="001A3CFB"/>
    <w:rsid w:val="001A50F6"/>
    <w:rsid w:val="001B6494"/>
    <w:rsid w:val="001C0F2E"/>
    <w:rsid w:val="001C23F4"/>
    <w:rsid w:val="001C3339"/>
    <w:rsid w:val="001C36A4"/>
    <w:rsid w:val="001C65E2"/>
    <w:rsid w:val="001E1758"/>
    <w:rsid w:val="001E263E"/>
    <w:rsid w:val="001E4BC5"/>
    <w:rsid w:val="001E5FC5"/>
    <w:rsid w:val="001F2210"/>
    <w:rsid w:val="001F2E07"/>
    <w:rsid w:val="001F3412"/>
    <w:rsid w:val="002033AE"/>
    <w:rsid w:val="002172D3"/>
    <w:rsid w:val="00222FA7"/>
    <w:rsid w:val="00226794"/>
    <w:rsid w:val="00234A90"/>
    <w:rsid w:val="0024063E"/>
    <w:rsid w:val="00244B15"/>
    <w:rsid w:val="00261C93"/>
    <w:rsid w:val="0026740F"/>
    <w:rsid w:val="00274BEA"/>
    <w:rsid w:val="00281DE6"/>
    <w:rsid w:val="00287EAE"/>
    <w:rsid w:val="00293F97"/>
    <w:rsid w:val="002A01D7"/>
    <w:rsid w:val="002B4E13"/>
    <w:rsid w:val="002C0A4F"/>
    <w:rsid w:val="002C1ED7"/>
    <w:rsid w:val="002C3D86"/>
    <w:rsid w:val="002D0ABE"/>
    <w:rsid w:val="002D20D1"/>
    <w:rsid w:val="002D3A67"/>
    <w:rsid w:val="002D6696"/>
    <w:rsid w:val="002E5451"/>
    <w:rsid w:val="002E6446"/>
    <w:rsid w:val="002E7D16"/>
    <w:rsid w:val="002F38FF"/>
    <w:rsid w:val="002F4962"/>
    <w:rsid w:val="0031644A"/>
    <w:rsid w:val="00320425"/>
    <w:rsid w:val="00321FDC"/>
    <w:rsid w:val="00324E28"/>
    <w:rsid w:val="0032723A"/>
    <w:rsid w:val="00330D0A"/>
    <w:rsid w:val="00333F39"/>
    <w:rsid w:val="00342829"/>
    <w:rsid w:val="00350F8E"/>
    <w:rsid w:val="00354E4E"/>
    <w:rsid w:val="00363CB3"/>
    <w:rsid w:val="00377B3A"/>
    <w:rsid w:val="00390FA2"/>
    <w:rsid w:val="003A01AF"/>
    <w:rsid w:val="003A4256"/>
    <w:rsid w:val="003B0226"/>
    <w:rsid w:val="003B14ED"/>
    <w:rsid w:val="003C0586"/>
    <w:rsid w:val="003C3DAA"/>
    <w:rsid w:val="003D161B"/>
    <w:rsid w:val="003D285F"/>
    <w:rsid w:val="003E2367"/>
    <w:rsid w:val="003E60FE"/>
    <w:rsid w:val="003E73EC"/>
    <w:rsid w:val="003F4CC9"/>
    <w:rsid w:val="003F7D05"/>
    <w:rsid w:val="0040137A"/>
    <w:rsid w:val="00410F3F"/>
    <w:rsid w:val="0041496C"/>
    <w:rsid w:val="004157E8"/>
    <w:rsid w:val="00421CE9"/>
    <w:rsid w:val="004240B4"/>
    <w:rsid w:val="0042617D"/>
    <w:rsid w:val="00446734"/>
    <w:rsid w:val="00447A5D"/>
    <w:rsid w:val="004524C1"/>
    <w:rsid w:val="00453D46"/>
    <w:rsid w:val="004608B8"/>
    <w:rsid w:val="00464E8D"/>
    <w:rsid w:val="004746B5"/>
    <w:rsid w:val="0047631B"/>
    <w:rsid w:val="00491725"/>
    <w:rsid w:val="00496CF0"/>
    <w:rsid w:val="00497946"/>
    <w:rsid w:val="004A71C3"/>
    <w:rsid w:val="004B1B81"/>
    <w:rsid w:val="004B6852"/>
    <w:rsid w:val="004C0424"/>
    <w:rsid w:val="004D4C0F"/>
    <w:rsid w:val="004E12F0"/>
    <w:rsid w:val="004E6751"/>
    <w:rsid w:val="004F03AD"/>
    <w:rsid w:val="004F0AB7"/>
    <w:rsid w:val="005006C5"/>
    <w:rsid w:val="005048E0"/>
    <w:rsid w:val="00504C04"/>
    <w:rsid w:val="00505F4D"/>
    <w:rsid w:val="00506AF3"/>
    <w:rsid w:val="00512506"/>
    <w:rsid w:val="00514A1C"/>
    <w:rsid w:val="00525760"/>
    <w:rsid w:val="0054374A"/>
    <w:rsid w:val="00554651"/>
    <w:rsid w:val="00554AD2"/>
    <w:rsid w:val="00556B70"/>
    <w:rsid w:val="005573E2"/>
    <w:rsid w:val="00557BF3"/>
    <w:rsid w:val="00577137"/>
    <w:rsid w:val="00577F0E"/>
    <w:rsid w:val="00580E24"/>
    <w:rsid w:val="0058663D"/>
    <w:rsid w:val="005920B1"/>
    <w:rsid w:val="005A3802"/>
    <w:rsid w:val="005B051A"/>
    <w:rsid w:val="005B6E0A"/>
    <w:rsid w:val="005B7EF9"/>
    <w:rsid w:val="005C08F1"/>
    <w:rsid w:val="005C2171"/>
    <w:rsid w:val="005C22D6"/>
    <w:rsid w:val="005E6B2C"/>
    <w:rsid w:val="005F710A"/>
    <w:rsid w:val="005F7AB5"/>
    <w:rsid w:val="006037C8"/>
    <w:rsid w:val="00612986"/>
    <w:rsid w:val="00620C8C"/>
    <w:rsid w:val="00621293"/>
    <w:rsid w:val="00623D26"/>
    <w:rsid w:val="00632590"/>
    <w:rsid w:val="006338BE"/>
    <w:rsid w:val="00641F4C"/>
    <w:rsid w:val="00643FDE"/>
    <w:rsid w:val="00655BEF"/>
    <w:rsid w:val="00657381"/>
    <w:rsid w:val="00666D80"/>
    <w:rsid w:val="00671D61"/>
    <w:rsid w:val="006739F3"/>
    <w:rsid w:val="00680FE6"/>
    <w:rsid w:val="006A0CF7"/>
    <w:rsid w:val="006A1BB0"/>
    <w:rsid w:val="006A315E"/>
    <w:rsid w:val="006B0044"/>
    <w:rsid w:val="006B51E4"/>
    <w:rsid w:val="006C4FB7"/>
    <w:rsid w:val="006D4A3B"/>
    <w:rsid w:val="006D6CAF"/>
    <w:rsid w:val="006F0E94"/>
    <w:rsid w:val="006F1001"/>
    <w:rsid w:val="006F52C3"/>
    <w:rsid w:val="00713DDC"/>
    <w:rsid w:val="00722E02"/>
    <w:rsid w:val="00723443"/>
    <w:rsid w:val="0073067B"/>
    <w:rsid w:val="00730728"/>
    <w:rsid w:val="00733C32"/>
    <w:rsid w:val="007549E7"/>
    <w:rsid w:val="00767BD0"/>
    <w:rsid w:val="007854F9"/>
    <w:rsid w:val="007A4675"/>
    <w:rsid w:val="007D38AC"/>
    <w:rsid w:val="007D79B2"/>
    <w:rsid w:val="007E34C1"/>
    <w:rsid w:val="007E7380"/>
    <w:rsid w:val="007F42C0"/>
    <w:rsid w:val="007F5487"/>
    <w:rsid w:val="007F5AD0"/>
    <w:rsid w:val="00801FB3"/>
    <w:rsid w:val="00802C4A"/>
    <w:rsid w:val="00803E63"/>
    <w:rsid w:val="00806CE2"/>
    <w:rsid w:val="00817807"/>
    <w:rsid w:val="00832D08"/>
    <w:rsid w:val="008409E4"/>
    <w:rsid w:val="00842641"/>
    <w:rsid w:val="00847E0B"/>
    <w:rsid w:val="00853780"/>
    <w:rsid w:val="0085407D"/>
    <w:rsid w:val="00871735"/>
    <w:rsid w:val="00887425"/>
    <w:rsid w:val="0088771A"/>
    <w:rsid w:val="00887E70"/>
    <w:rsid w:val="00890B50"/>
    <w:rsid w:val="008A505C"/>
    <w:rsid w:val="008A5080"/>
    <w:rsid w:val="008B0012"/>
    <w:rsid w:val="008B2E37"/>
    <w:rsid w:val="008B68D8"/>
    <w:rsid w:val="008C2C32"/>
    <w:rsid w:val="008C63B0"/>
    <w:rsid w:val="008D570A"/>
    <w:rsid w:val="008E2663"/>
    <w:rsid w:val="008E7947"/>
    <w:rsid w:val="008F50F3"/>
    <w:rsid w:val="008F7D5D"/>
    <w:rsid w:val="00917EDD"/>
    <w:rsid w:val="00924F7E"/>
    <w:rsid w:val="00932BE3"/>
    <w:rsid w:val="00937209"/>
    <w:rsid w:val="009418EE"/>
    <w:rsid w:val="00946B2E"/>
    <w:rsid w:val="0095133B"/>
    <w:rsid w:val="009563A8"/>
    <w:rsid w:val="00960DDC"/>
    <w:rsid w:val="009705A6"/>
    <w:rsid w:val="009772AF"/>
    <w:rsid w:val="00982B4B"/>
    <w:rsid w:val="009857A5"/>
    <w:rsid w:val="00985812"/>
    <w:rsid w:val="009B44A4"/>
    <w:rsid w:val="009C78B3"/>
    <w:rsid w:val="009C7A2A"/>
    <w:rsid w:val="009D1A9A"/>
    <w:rsid w:val="009D50E2"/>
    <w:rsid w:val="009E0403"/>
    <w:rsid w:val="009E1BC8"/>
    <w:rsid w:val="009E4D8F"/>
    <w:rsid w:val="009F26AF"/>
    <w:rsid w:val="00A05242"/>
    <w:rsid w:val="00A10099"/>
    <w:rsid w:val="00A1024E"/>
    <w:rsid w:val="00A11A4B"/>
    <w:rsid w:val="00A14A97"/>
    <w:rsid w:val="00A15453"/>
    <w:rsid w:val="00A160F0"/>
    <w:rsid w:val="00A174AD"/>
    <w:rsid w:val="00A1758F"/>
    <w:rsid w:val="00A24B6D"/>
    <w:rsid w:val="00A35C15"/>
    <w:rsid w:val="00A44B8F"/>
    <w:rsid w:val="00A53412"/>
    <w:rsid w:val="00A574BD"/>
    <w:rsid w:val="00A574D5"/>
    <w:rsid w:val="00A65016"/>
    <w:rsid w:val="00A7055F"/>
    <w:rsid w:val="00A71347"/>
    <w:rsid w:val="00A767B5"/>
    <w:rsid w:val="00A8342D"/>
    <w:rsid w:val="00AA072A"/>
    <w:rsid w:val="00AA2394"/>
    <w:rsid w:val="00AB1897"/>
    <w:rsid w:val="00AC1EA2"/>
    <w:rsid w:val="00AE1F2F"/>
    <w:rsid w:val="00AE3731"/>
    <w:rsid w:val="00AF75EA"/>
    <w:rsid w:val="00B0027E"/>
    <w:rsid w:val="00B066A8"/>
    <w:rsid w:val="00B155FA"/>
    <w:rsid w:val="00B16D7D"/>
    <w:rsid w:val="00B1784D"/>
    <w:rsid w:val="00B23695"/>
    <w:rsid w:val="00B26941"/>
    <w:rsid w:val="00B26DDD"/>
    <w:rsid w:val="00B30BC3"/>
    <w:rsid w:val="00B37DB1"/>
    <w:rsid w:val="00B41D50"/>
    <w:rsid w:val="00B86C3F"/>
    <w:rsid w:val="00B90317"/>
    <w:rsid w:val="00B90F15"/>
    <w:rsid w:val="00B91A20"/>
    <w:rsid w:val="00B95DE2"/>
    <w:rsid w:val="00BB29A9"/>
    <w:rsid w:val="00BC14F6"/>
    <w:rsid w:val="00BC25B3"/>
    <w:rsid w:val="00BC3D82"/>
    <w:rsid w:val="00BD0A49"/>
    <w:rsid w:val="00BE07EF"/>
    <w:rsid w:val="00BE46F2"/>
    <w:rsid w:val="00BE63A7"/>
    <w:rsid w:val="00BE6B18"/>
    <w:rsid w:val="00BF1B02"/>
    <w:rsid w:val="00BF5DB0"/>
    <w:rsid w:val="00C021EB"/>
    <w:rsid w:val="00C063A9"/>
    <w:rsid w:val="00C07BA2"/>
    <w:rsid w:val="00C26BCF"/>
    <w:rsid w:val="00C4369B"/>
    <w:rsid w:val="00C43D5D"/>
    <w:rsid w:val="00C448CB"/>
    <w:rsid w:val="00C71C95"/>
    <w:rsid w:val="00C8158B"/>
    <w:rsid w:val="00C81B8B"/>
    <w:rsid w:val="00C8474A"/>
    <w:rsid w:val="00C8642F"/>
    <w:rsid w:val="00C95C66"/>
    <w:rsid w:val="00C9645D"/>
    <w:rsid w:val="00C96468"/>
    <w:rsid w:val="00CB53D4"/>
    <w:rsid w:val="00CB633E"/>
    <w:rsid w:val="00CC1FEA"/>
    <w:rsid w:val="00CE07BE"/>
    <w:rsid w:val="00CE44A8"/>
    <w:rsid w:val="00CF0BDA"/>
    <w:rsid w:val="00CF0DF2"/>
    <w:rsid w:val="00CF2C85"/>
    <w:rsid w:val="00CF3303"/>
    <w:rsid w:val="00CF3B85"/>
    <w:rsid w:val="00D062D6"/>
    <w:rsid w:val="00D10622"/>
    <w:rsid w:val="00D13222"/>
    <w:rsid w:val="00D254C6"/>
    <w:rsid w:val="00D4395D"/>
    <w:rsid w:val="00D442E3"/>
    <w:rsid w:val="00D45A1F"/>
    <w:rsid w:val="00D46FBB"/>
    <w:rsid w:val="00D52B92"/>
    <w:rsid w:val="00D650BB"/>
    <w:rsid w:val="00D66629"/>
    <w:rsid w:val="00D70084"/>
    <w:rsid w:val="00D73DA3"/>
    <w:rsid w:val="00D748F0"/>
    <w:rsid w:val="00D75555"/>
    <w:rsid w:val="00D80247"/>
    <w:rsid w:val="00D849E1"/>
    <w:rsid w:val="00D95EDE"/>
    <w:rsid w:val="00D9704A"/>
    <w:rsid w:val="00D97083"/>
    <w:rsid w:val="00DA04A1"/>
    <w:rsid w:val="00DA1F19"/>
    <w:rsid w:val="00DA705D"/>
    <w:rsid w:val="00DB25CD"/>
    <w:rsid w:val="00DC4772"/>
    <w:rsid w:val="00DC4FF1"/>
    <w:rsid w:val="00DC6D22"/>
    <w:rsid w:val="00DC7756"/>
    <w:rsid w:val="00DC7CBB"/>
    <w:rsid w:val="00DE644C"/>
    <w:rsid w:val="00DF1F4A"/>
    <w:rsid w:val="00E01F1B"/>
    <w:rsid w:val="00E0653B"/>
    <w:rsid w:val="00E2487E"/>
    <w:rsid w:val="00E30662"/>
    <w:rsid w:val="00E30842"/>
    <w:rsid w:val="00E34FB2"/>
    <w:rsid w:val="00E4388A"/>
    <w:rsid w:val="00E47D46"/>
    <w:rsid w:val="00E57D44"/>
    <w:rsid w:val="00E62A6B"/>
    <w:rsid w:val="00E62D72"/>
    <w:rsid w:val="00E71B25"/>
    <w:rsid w:val="00E821FC"/>
    <w:rsid w:val="00E871E0"/>
    <w:rsid w:val="00E906B2"/>
    <w:rsid w:val="00E919B5"/>
    <w:rsid w:val="00EA0503"/>
    <w:rsid w:val="00EA2249"/>
    <w:rsid w:val="00EA358B"/>
    <w:rsid w:val="00EA6BB9"/>
    <w:rsid w:val="00EB223F"/>
    <w:rsid w:val="00EC0A47"/>
    <w:rsid w:val="00EC3FEC"/>
    <w:rsid w:val="00ED59DB"/>
    <w:rsid w:val="00EF26CC"/>
    <w:rsid w:val="00F04AD4"/>
    <w:rsid w:val="00F059A5"/>
    <w:rsid w:val="00F11DAD"/>
    <w:rsid w:val="00F11E61"/>
    <w:rsid w:val="00F33E38"/>
    <w:rsid w:val="00F40476"/>
    <w:rsid w:val="00F43571"/>
    <w:rsid w:val="00F46F4E"/>
    <w:rsid w:val="00F57DF4"/>
    <w:rsid w:val="00F6122C"/>
    <w:rsid w:val="00F62336"/>
    <w:rsid w:val="00F72B6B"/>
    <w:rsid w:val="00F773ED"/>
    <w:rsid w:val="00F86328"/>
    <w:rsid w:val="00F90DCA"/>
    <w:rsid w:val="00F96510"/>
    <w:rsid w:val="00F9782B"/>
    <w:rsid w:val="00FA1769"/>
    <w:rsid w:val="00FB09D6"/>
    <w:rsid w:val="00FB1969"/>
    <w:rsid w:val="00FB7A1A"/>
    <w:rsid w:val="00FC11FE"/>
    <w:rsid w:val="00FC1C45"/>
    <w:rsid w:val="00FC3FE1"/>
    <w:rsid w:val="00FC4162"/>
    <w:rsid w:val="00FD19B6"/>
    <w:rsid w:val="00FE09B6"/>
    <w:rsid w:val="00FE4097"/>
    <w:rsid w:val="00FE63E5"/>
    <w:rsid w:val="00FF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352B2E6"/>
  <w15:docId w15:val="{41355BDF-661D-4E5D-9D14-02C5B1B55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1FB3"/>
    <w:pPr>
      <w:widowControl w:val="0"/>
      <w:spacing w:line="240" w:lineRule="atLeast"/>
      <w:jc w:val="both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120" w:after="60"/>
      <w:outlineLvl w:val="0"/>
    </w:pPr>
    <w:rPr>
      <w:b/>
      <w:sz w:val="36"/>
      <w:lang w:val="pt-BR"/>
    </w:rPr>
  </w:style>
  <w:style w:type="paragraph" w:styleId="Ttulo2">
    <w:name w:val="heading 2"/>
    <w:basedOn w:val="Ttulo1"/>
    <w:next w:val="Normal"/>
    <w:qFormat/>
    <w:pPr>
      <w:numPr>
        <w:numId w:val="2"/>
      </w:numPr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qFormat/>
    <w:pPr>
      <w:ind w:firstLine="360"/>
      <w:outlineLvl w:val="2"/>
    </w:pPr>
    <w:rPr>
      <w:bCs/>
      <w:i/>
      <w:sz w:val="24"/>
    </w:rPr>
  </w:style>
  <w:style w:type="paragraph" w:styleId="Ttulo4">
    <w:name w:val="heading 4"/>
    <w:basedOn w:val="Ttulo1"/>
    <w:next w:val="Normal"/>
    <w:link w:val="Ttulo4Char"/>
    <w:qFormat/>
    <w:rsid w:val="004B6852"/>
    <w:pPr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</w:pPr>
    <w:rPr>
      <w:color w:val="000000"/>
    </w:rPr>
  </w:style>
  <w:style w:type="paragraph" w:styleId="Ttulo">
    <w:name w:val="Title"/>
    <w:basedOn w:val="Normal"/>
    <w:next w:val="Normal"/>
    <w:link w:val="TtuloChar"/>
    <w:qFormat/>
    <w:pPr>
      <w:spacing w:line="240" w:lineRule="auto"/>
      <w:jc w:val="center"/>
    </w:pPr>
    <w:rPr>
      <w:b/>
      <w:sz w:val="36"/>
    </w:rPr>
  </w:style>
  <w:style w:type="character" w:styleId="Refdecomentrio">
    <w:name w:val="annotation reference"/>
    <w:basedOn w:val="Fontepargpadro"/>
    <w:semiHidden/>
    <w:rsid w:val="00E62D72"/>
    <w:rPr>
      <w:sz w:val="16"/>
      <w:szCs w:val="16"/>
    </w:rPr>
  </w:style>
  <w:style w:type="paragraph" w:styleId="Recuonormal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semiHidden/>
    <w:pPr>
      <w:spacing w:before="240" w:line="240" w:lineRule="auto"/>
    </w:pPr>
    <w:rPr>
      <w:rFonts w:ascii="Helvetica" w:hAnsi="Helvetica"/>
      <w:b/>
      <w:bCs/>
    </w:rPr>
  </w:style>
  <w:style w:type="paragraph" w:styleId="Sumrio2">
    <w:name w:val="toc 2"/>
    <w:basedOn w:val="Normal"/>
    <w:next w:val="Normal"/>
    <w:semiHidden/>
    <w:pPr>
      <w:spacing w:before="120" w:line="240" w:lineRule="auto"/>
      <w:ind w:left="284"/>
    </w:pPr>
    <w:rPr>
      <w:rFonts w:ascii="Helvetica" w:hAnsi="Helvetica"/>
      <w:bCs/>
    </w:rPr>
  </w:style>
  <w:style w:type="paragraph" w:styleId="Sumrio3">
    <w:name w:val="toc 3"/>
    <w:basedOn w:val="Normal"/>
    <w:next w:val="Normal"/>
    <w:semiHidden/>
    <w:pPr>
      <w:spacing w:line="240" w:lineRule="auto"/>
      <w:ind w:left="567"/>
    </w:pPr>
    <w:rPr>
      <w:i/>
      <w:szCs w:val="24"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Pr>
      <w:sz w:val="20"/>
    </w:rPr>
  </w:style>
  <w:style w:type="paragraph" w:customStyle="1" w:styleId="Paragraph3">
    <w:name w:val="Paragraph3"/>
    <w:basedOn w:val="Normal"/>
    <w:pPr>
      <w:spacing w:before="80" w:line="240" w:lineRule="auto"/>
      <w:ind w:left="1530"/>
    </w:pPr>
  </w:style>
  <w:style w:type="paragraph" w:customStyle="1" w:styleId="Paragraph4">
    <w:name w:val="Paragraph4"/>
    <w:basedOn w:val="Normal"/>
    <w:pPr>
      <w:spacing w:before="80" w:line="240" w:lineRule="auto"/>
      <w:ind w:left="2250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pPr>
      <w:keepLines/>
      <w:spacing w:after="120"/>
      <w:ind w:left="720"/>
    </w:pPr>
  </w:style>
  <w:style w:type="paragraph" w:styleId="Sumrio4">
    <w:name w:val="toc 4"/>
    <w:basedOn w:val="Normal"/>
    <w:next w:val="Normal"/>
    <w:semiHidden/>
    <w:pPr>
      <w:ind w:left="400"/>
    </w:pPr>
    <w:rPr>
      <w:szCs w:val="24"/>
    </w:rPr>
  </w:style>
  <w:style w:type="paragraph" w:styleId="Sumrio5">
    <w:name w:val="toc 5"/>
    <w:basedOn w:val="Normal"/>
    <w:next w:val="Normal"/>
    <w:semiHidden/>
    <w:pPr>
      <w:ind w:left="600"/>
    </w:pPr>
    <w:rPr>
      <w:szCs w:val="24"/>
    </w:rPr>
  </w:style>
  <w:style w:type="paragraph" w:styleId="Sumrio6">
    <w:name w:val="toc 6"/>
    <w:basedOn w:val="Normal"/>
    <w:next w:val="Normal"/>
    <w:semiHidden/>
    <w:pPr>
      <w:ind w:left="800"/>
    </w:pPr>
    <w:rPr>
      <w:szCs w:val="24"/>
    </w:rPr>
  </w:style>
  <w:style w:type="paragraph" w:styleId="Sumrio7">
    <w:name w:val="toc 7"/>
    <w:basedOn w:val="Normal"/>
    <w:next w:val="Normal"/>
    <w:semiHidden/>
    <w:pPr>
      <w:ind w:left="1000"/>
    </w:pPr>
    <w:rPr>
      <w:szCs w:val="24"/>
    </w:rPr>
  </w:style>
  <w:style w:type="paragraph" w:styleId="Sumrio8">
    <w:name w:val="toc 8"/>
    <w:basedOn w:val="Normal"/>
    <w:next w:val="Normal"/>
    <w:semiHidden/>
    <w:pPr>
      <w:ind w:left="1200"/>
    </w:pPr>
    <w:rPr>
      <w:szCs w:val="24"/>
    </w:rPr>
  </w:style>
  <w:style w:type="paragraph" w:styleId="Sumrio9">
    <w:name w:val="toc 9"/>
    <w:basedOn w:val="Normal"/>
    <w:next w:val="Normal"/>
    <w:semiHidden/>
    <w:pPr>
      <w:ind w:left="1400"/>
    </w:pPr>
    <w:rPr>
      <w:szCs w:val="24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basedOn w:val="Fontepargpadro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</w:pPr>
  </w:style>
  <w:style w:type="character" w:styleId="Hyperlink">
    <w:name w:val="Hyperlink"/>
    <w:basedOn w:val="Fontepargpadro"/>
    <w:rPr>
      <w:color w:val="0000FF"/>
      <w:u w:val="single"/>
    </w:rPr>
  </w:style>
  <w:style w:type="paragraph" w:customStyle="1" w:styleId="EstiloTtulo216ptEsquerda0cmPrimeiralinha0cm">
    <w:name w:val="Estilo Título 2 + 16 pt Esquerda:  0 cm Primeira linha:  0 cm"/>
    <w:basedOn w:val="Ttulo2"/>
    <w:pPr>
      <w:numPr>
        <w:numId w:val="0"/>
      </w:numPr>
      <w:pBdr>
        <w:bottom w:val="single" w:sz="4" w:space="1" w:color="auto"/>
      </w:pBdr>
    </w:pPr>
    <w:rPr>
      <w:sz w:val="32"/>
    </w:rPr>
  </w:style>
  <w:style w:type="paragraph" w:styleId="Corpodetexto3">
    <w:name w:val="Body Text 3"/>
    <w:basedOn w:val="Normal"/>
    <w:rsid w:val="00A35C15"/>
    <w:pPr>
      <w:spacing w:after="120"/>
    </w:pPr>
    <w:rPr>
      <w:sz w:val="16"/>
      <w:szCs w:val="16"/>
    </w:rPr>
  </w:style>
  <w:style w:type="paragraph" w:customStyle="1" w:styleId="Titulo3-doc">
    <w:name w:val="Titulo3-doc"/>
    <w:basedOn w:val="Ttulo3"/>
    <w:link w:val="Titulo3-docChar"/>
    <w:autoRedefine/>
    <w:rsid w:val="00FB7A1A"/>
    <w:pPr>
      <w:ind w:firstLine="0"/>
    </w:pPr>
    <w:rPr>
      <w:i w:val="0"/>
      <w:iCs/>
      <w:sz w:val="20"/>
    </w:rPr>
  </w:style>
  <w:style w:type="paragraph" w:customStyle="1" w:styleId="EstiloTtulo314ptPrimeiralinha0cm">
    <w:name w:val="Estilo Título 3 + 14 pt Primeira linha:  0 cm"/>
    <w:basedOn w:val="Ttulo3"/>
    <w:pPr>
      <w:ind w:firstLine="0"/>
    </w:pPr>
    <w:rPr>
      <w:iCs/>
      <w:sz w:val="28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customStyle="1" w:styleId="Titulo5">
    <w:name w:val="Titulo 5"/>
    <w:basedOn w:val="Ttulo4"/>
    <w:link w:val="Titulo5Char"/>
    <w:rPr>
      <w:i/>
      <w:noProof/>
      <w:sz w:val="22"/>
    </w:rPr>
  </w:style>
  <w:style w:type="table" w:styleId="Tabelacomgrade">
    <w:name w:val="Table Grid"/>
    <w:basedOn w:val="Tabelanormal"/>
    <w:rsid w:val="005C22D6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istorico">
    <w:name w:val="Historico"/>
    <w:basedOn w:val="EstiloTtulo216ptEsquerda0cmPrimeiralinha0cm"/>
    <w:rsid w:val="00A767B5"/>
  </w:style>
  <w:style w:type="paragraph" w:styleId="Commarcadores">
    <w:name w:val="List Bullet"/>
    <w:basedOn w:val="Normal"/>
    <w:autoRedefine/>
    <w:rsid w:val="00A767B5"/>
    <w:pPr>
      <w:widowControl/>
      <w:spacing w:before="60" w:after="60" w:line="240" w:lineRule="auto"/>
    </w:pPr>
    <w:rPr>
      <w:rFonts w:ascii="Tahoma" w:hAnsi="Tahoma"/>
      <w:sz w:val="24"/>
      <w:lang w:val="pt-BR" w:eastAsia="pt-BR"/>
    </w:rPr>
  </w:style>
  <w:style w:type="paragraph" w:customStyle="1" w:styleId="instrucaodepreenchimento">
    <w:name w:val="instrucao de preenchimento"/>
    <w:basedOn w:val="Normal"/>
    <w:next w:val="Normal"/>
    <w:rsid w:val="00F86328"/>
    <w:pPr>
      <w:widowControl/>
      <w:spacing w:before="60" w:after="60" w:line="240" w:lineRule="auto"/>
    </w:pPr>
    <w:rPr>
      <w:i/>
      <w:color w:val="0000FF"/>
      <w:sz w:val="24"/>
      <w:lang w:val="pt-BR" w:eastAsia="pt-BR"/>
    </w:rPr>
  </w:style>
  <w:style w:type="paragraph" w:customStyle="1" w:styleId="destaque1">
    <w:name w:val="destaque 1"/>
    <w:next w:val="Normal"/>
    <w:rsid w:val="00557BF3"/>
    <w:pPr>
      <w:keepNext/>
      <w:spacing w:before="240" w:after="120"/>
      <w:outlineLvl w:val="3"/>
    </w:pPr>
    <w:rPr>
      <w:rFonts w:ascii="Arial" w:hAnsi="Arial"/>
      <w:b/>
      <w:noProof/>
      <w:sz w:val="24"/>
      <w:lang w:val="pt-BR" w:eastAsia="pt-BR"/>
    </w:rPr>
  </w:style>
  <w:style w:type="paragraph" w:customStyle="1" w:styleId="Comentario-tit1">
    <w:name w:val="Comentario-tit1"/>
    <w:basedOn w:val="Ttulo"/>
    <w:next w:val="Ttulo"/>
    <w:link w:val="Comentario-tit1Char"/>
    <w:rsid w:val="007F5AD0"/>
    <w:pPr>
      <w:spacing w:before="240" w:after="120"/>
    </w:pPr>
    <w:rPr>
      <w:rFonts w:cs="Arial"/>
      <w:color w:val="0000FF"/>
      <w:lang w:val="pt-BR"/>
    </w:rPr>
  </w:style>
  <w:style w:type="paragraph" w:styleId="Recuodecorpodetexto2">
    <w:name w:val="Body Text Indent 2"/>
    <w:basedOn w:val="Normal"/>
    <w:rsid w:val="00557BF3"/>
    <w:pPr>
      <w:spacing w:after="120" w:line="480" w:lineRule="auto"/>
      <w:ind w:left="283"/>
    </w:pPr>
  </w:style>
  <w:style w:type="paragraph" w:customStyle="1" w:styleId="Titulo4-doc">
    <w:name w:val="Titulo4-doc"/>
    <w:next w:val="Normal"/>
    <w:link w:val="Titulo4-docChar"/>
    <w:rsid w:val="004E12F0"/>
    <w:rPr>
      <w:rFonts w:ascii="Arial" w:hAnsi="Arial" w:cs="Arial"/>
      <w:b/>
      <w:noProof/>
      <w:sz w:val="24"/>
      <w:lang w:val="pt-BR" w:eastAsia="en-US"/>
    </w:rPr>
  </w:style>
  <w:style w:type="character" w:customStyle="1" w:styleId="Ttulo1Char">
    <w:name w:val="Título 1 Char"/>
    <w:basedOn w:val="Fontepargpadro"/>
    <w:link w:val="Ttulo1"/>
    <w:rsid w:val="00557BF3"/>
    <w:rPr>
      <w:rFonts w:ascii="Arial" w:hAnsi="Arial"/>
      <w:b/>
      <w:sz w:val="36"/>
      <w:lang w:val="pt-BR" w:eastAsia="en-US" w:bidi="ar-SA"/>
    </w:rPr>
  </w:style>
  <w:style w:type="character" w:customStyle="1" w:styleId="Ttulo4Char">
    <w:name w:val="Título 4 Char"/>
    <w:basedOn w:val="Ttulo1Char"/>
    <w:link w:val="Ttulo4"/>
    <w:rsid w:val="002C1ED7"/>
    <w:rPr>
      <w:rFonts w:ascii="Arial" w:hAnsi="Arial"/>
      <w:b/>
      <w:sz w:val="24"/>
      <w:lang w:val="pt-BR" w:eastAsia="en-US" w:bidi="ar-SA"/>
    </w:rPr>
  </w:style>
  <w:style w:type="character" w:customStyle="1" w:styleId="Titulo5Char">
    <w:name w:val="Titulo 5 Char"/>
    <w:basedOn w:val="Ttulo4Char"/>
    <w:link w:val="Titulo5"/>
    <w:rsid w:val="00557BF3"/>
    <w:rPr>
      <w:rFonts w:ascii="Arial" w:hAnsi="Arial"/>
      <w:b/>
      <w:i/>
      <w:noProof/>
      <w:sz w:val="22"/>
      <w:lang w:val="pt-BR" w:eastAsia="en-US" w:bidi="ar-SA"/>
    </w:rPr>
  </w:style>
  <w:style w:type="character" w:customStyle="1" w:styleId="Titulo4-docChar">
    <w:name w:val="Titulo4-doc Char"/>
    <w:basedOn w:val="Titulo5Char"/>
    <w:link w:val="Titulo4-doc"/>
    <w:rsid w:val="004E12F0"/>
    <w:rPr>
      <w:rFonts w:ascii="Arial" w:hAnsi="Arial" w:cs="Arial"/>
      <w:b/>
      <w:i/>
      <w:noProof/>
      <w:sz w:val="24"/>
      <w:lang w:val="pt-BR" w:eastAsia="en-US" w:bidi="ar-SA"/>
    </w:rPr>
  </w:style>
  <w:style w:type="paragraph" w:customStyle="1" w:styleId="Titulo1-doc">
    <w:name w:val="Titulo1-doc"/>
    <w:next w:val="Normal"/>
    <w:rsid w:val="004B6852"/>
    <w:pPr>
      <w:numPr>
        <w:numId w:val="4"/>
      </w:numPr>
      <w:pBdr>
        <w:bottom w:val="single" w:sz="4" w:space="1" w:color="auto"/>
      </w:pBdr>
    </w:pPr>
    <w:rPr>
      <w:rFonts w:ascii="Arial" w:hAnsi="Arial"/>
      <w:b/>
      <w:bCs/>
      <w:sz w:val="32"/>
      <w:lang w:val="pt-BR" w:eastAsia="en-US"/>
    </w:rPr>
  </w:style>
  <w:style w:type="paragraph" w:customStyle="1" w:styleId="Titulo2">
    <w:name w:val="Titulo 2"/>
    <w:basedOn w:val="Normal"/>
    <w:rsid w:val="004B6852"/>
    <w:pPr>
      <w:numPr>
        <w:ilvl w:val="1"/>
        <w:numId w:val="3"/>
      </w:numPr>
    </w:pPr>
  </w:style>
  <w:style w:type="paragraph" w:customStyle="1" w:styleId="Titulo2-doc">
    <w:name w:val="Titulo2-doc"/>
    <w:basedOn w:val="Titulo3-doc"/>
    <w:next w:val="Normal"/>
    <w:rsid w:val="004B6852"/>
    <w:pPr>
      <w:numPr>
        <w:ilvl w:val="1"/>
        <w:numId w:val="4"/>
      </w:numPr>
    </w:pPr>
    <w:rPr>
      <w:i/>
      <w:sz w:val="28"/>
    </w:rPr>
  </w:style>
  <w:style w:type="character" w:customStyle="1" w:styleId="TtuloChar">
    <w:name w:val="Título Char"/>
    <w:basedOn w:val="Fontepargpadro"/>
    <w:link w:val="Ttulo"/>
    <w:rsid w:val="007F5AD0"/>
    <w:rPr>
      <w:rFonts w:ascii="Arial" w:hAnsi="Arial"/>
      <w:b/>
      <w:sz w:val="36"/>
      <w:lang w:val="en-US" w:eastAsia="en-US" w:bidi="ar-SA"/>
    </w:rPr>
  </w:style>
  <w:style w:type="character" w:customStyle="1" w:styleId="Comentario-tit1Char">
    <w:name w:val="Comentario-tit1 Char"/>
    <w:basedOn w:val="TtuloChar"/>
    <w:link w:val="Comentario-tit1"/>
    <w:rsid w:val="007F5AD0"/>
    <w:rPr>
      <w:rFonts w:ascii="Arial" w:hAnsi="Arial" w:cs="Arial"/>
      <w:b/>
      <w:color w:val="0000FF"/>
      <w:sz w:val="36"/>
      <w:lang w:val="pt-BR" w:eastAsia="en-US" w:bidi="ar-SA"/>
    </w:rPr>
  </w:style>
  <w:style w:type="paragraph" w:customStyle="1" w:styleId="Comentario-Normal">
    <w:name w:val="Comentario-Normal"/>
    <w:basedOn w:val="Normal-Arial"/>
    <w:next w:val="Normal-Arial"/>
    <w:rsid w:val="00DC7CBB"/>
    <w:rPr>
      <w:rFonts w:cs="Arial"/>
      <w:color w:val="0000FF"/>
      <w:lang w:val="pt-BR"/>
    </w:rPr>
  </w:style>
  <w:style w:type="paragraph" w:customStyle="1" w:styleId="Normal-Arial">
    <w:name w:val="Normal-Arial"/>
    <w:basedOn w:val="Normal"/>
    <w:rsid w:val="00DC7CBB"/>
  </w:style>
  <w:style w:type="paragraph" w:customStyle="1" w:styleId="SubTitulo">
    <w:name w:val="SubTitulo"/>
    <w:basedOn w:val="Ttulo"/>
    <w:rsid w:val="00226794"/>
    <w:rPr>
      <w:sz w:val="28"/>
    </w:rPr>
  </w:style>
  <w:style w:type="paragraph" w:customStyle="1" w:styleId="Comentario-subtit">
    <w:name w:val="Comentario-subtit"/>
    <w:basedOn w:val="Comentario-tit1"/>
    <w:next w:val="SubTitulo"/>
    <w:link w:val="Comentario-subtitChar"/>
    <w:rsid w:val="00D9704A"/>
    <w:pPr>
      <w:spacing w:before="0" w:after="0"/>
    </w:pPr>
    <w:rPr>
      <w:sz w:val="28"/>
    </w:rPr>
  </w:style>
  <w:style w:type="character" w:customStyle="1" w:styleId="Comentario-subtitChar">
    <w:name w:val="Comentario-subtit Char"/>
    <w:basedOn w:val="Comentario-tit1Char"/>
    <w:link w:val="Comentario-subtit"/>
    <w:rsid w:val="00D9704A"/>
    <w:rPr>
      <w:rFonts w:ascii="Arial" w:hAnsi="Arial" w:cs="Arial"/>
      <w:b/>
      <w:color w:val="0000FF"/>
      <w:sz w:val="28"/>
      <w:lang w:val="pt-BR" w:eastAsia="en-US" w:bidi="ar-SA"/>
    </w:rPr>
  </w:style>
  <w:style w:type="paragraph" w:styleId="Textodecomentrio">
    <w:name w:val="annotation text"/>
    <w:basedOn w:val="Normal"/>
    <w:semiHidden/>
    <w:rsid w:val="00E62D72"/>
  </w:style>
  <w:style w:type="paragraph" w:styleId="Assuntodocomentrio">
    <w:name w:val="annotation subject"/>
    <w:basedOn w:val="Textodecomentrio"/>
    <w:next w:val="Textodecomentrio"/>
    <w:semiHidden/>
    <w:rsid w:val="00E62D72"/>
    <w:rPr>
      <w:b/>
      <w:bCs/>
    </w:rPr>
  </w:style>
  <w:style w:type="paragraph" w:styleId="Textodebalo">
    <w:name w:val="Balloon Text"/>
    <w:basedOn w:val="Normal"/>
    <w:semiHidden/>
    <w:rsid w:val="00E62D72"/>
    <w:rPr>
      <w:rFonts w:ascii="Tahoma" w:hAnsi="Tahoma" w:cs="Tahoma"/>
      <w:sz w:val="16"/>
      <w:szCs w:val="16"/>
    </w:rPr>
  </w:style>
  <w:style w:type="paragraph" w:customStyle="1" w:styleId="Comentario-tit3">
    <w:name w:val="Comentario-tit3"/>
    <w:basedOn w:val="Titulo3-doc"/>
    <w:next w:val="Titulo3-doc"/>
    <w:link w:val="Comentario-tit3Char"/>
    <w:rsid w:val="00F62336"/>
    <w:rPr>
      <w:color w:val="0000FF"/>
    </w:rPr>
  </w:style>
  <w:style w:type="character" w:customStyle="1" w:styleId="Ttulo3Char">
    <w:name w:val="Título 3 Char"/>
    <w:basedOn w:val="Ttulo1Char"/>
    <w:link w:val="Ttulo3"/>
    <w:rsid w:val="00F62336"/>
    <w:rPr>
      <w:rFonts w:ascii="Arial" w:hAnsi="Arial"/>
      <w:b/>
      <w:bCs/>
      <w:i/>
      <w:sz w:val="24"/>
      <w:lang w:val="pt-BR" w:eastAsia="en-US" w:bidi="ar-SA"/>
    </w:rPr>
  </w:style>
  <w:style w:type="character" w:customStyle="1" w:styleId="Titulo3-docChar">
    <w:name w:val="Titulo3-doc Char"/>
    <w:basedOn w:val="Ttulo3Char"/>
    <w:link w:val="Titulo3-doc"/>
    <w:rsid w:val="00FB7A1A"/>
    <w:rPr>
      <w:rFonts w:ascii="Arial" w:hAnsi="Arial"/>
      <w:b/>
      <w:bCs/>
      <w:i w:val="0"/>
      <w:iCs/>
      <w:sz w:val="24"/>
      <w:lang w:val="pt-BR" w:eastAsia="en-US" w:bidi="ar-SA"/>
    </w:rPr>
  </w:style>
  <w:style w:type="character" w:customStyle="1" w:styleId="Comentario-tit3Char">
    <w:name w:val="Comentario-tit3 Char"/>
    <w:basedOn w:val="Titulo3-docChar"/>
    <w:link w:val="Comentario-tit3"/>
    <w:rsid w:val="00F62336"/>
    <w:rPr>
      <w:rFonts w:ascii="Arial" w:hAnsi="Arial"/>
      <w:b/>
      <w:bCs/>
      <w:i w:val="0"/>
      <w:iCs/>
      <w:color w:val="0000FF"/>
      <w:sz w:val="24"/>
      <w:lang w:val="pt-BR" w:eastAsia="en-US" w:bidi="ar-SA"/>
    </w:rPr>
  </w:style>
  <w:style w:type="paragraph" w:styleId="NormalWeb">
    <w:name w:val="Normal (Web)"/>
    <w:basedOn w:val="Normal"/>
    <w:uiPriority w:val="99"/>
    <w:semiHidden/>
    <w:unhideWhenUsed/>
    <w:rsid w:val="00806CE2"/>
    <w:pPr>
      <w:widowControl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pt-PT" w:eastAsia="pt-PT"/>
    </w:rPr>
  </w:style>
  <w:style w:type="paragraph" w:styleId="PargrafodaLista">
    <w:name w:val="List Paragraph"/>
    <w:basedOn w:val="Normal"/>
    <w:uiPriority w:val="34"/>
    <w:qFormat/>
    <w:rsid w:val="00733C3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956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68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ste\Desktop\MODELO-ESP-FUNCIONA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MODELO-ESP-FUNCIONAL</Template>
  <TotalTime>126</TotalTime>
  <Pages>22</Pages>
  <Words>4453</Words>
  <Characters>24048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Especificacao Funcional</vt:lpstr>
    </vt:vector>
  </TitlesOfParts>
  <Manager/>
  <Company/>
  <LinksUpToDate>false</LinksUpToDate>
  <CharactersWithSpaces>28445</CharactersWithSpaces>
  <SharedDoc>false</SharedDoc>
  <HLinks>
    <vt:vector size="162" baseType="variant"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_Toc116412631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_Toc116412630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_Toc116412629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_Toc116412628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_Toc116412627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_Toc116412626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_Toc116412625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_Toc116412624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_Toc116412623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_Toc116412622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_Toc116412621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_Toc116412620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_Toc116412619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_Toc116412618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_Toc116412617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_Toc116412616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_Toc116412615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_Toc116412614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_Toc116412613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_Toc116412612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_Toc116412611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_Toc116412610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_Toc116412609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_Toc116412608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_Toc116412607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_Toc116412606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_Toc116412605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Especificacao Funcional</dc:title>
  <dc:subject/>
  <dc:creator>teste</dc:creator>
  <cp:keywords/>
  <dc:description/>
  <cp:lastModifiedBy>FABIO CORDEIRO DE OLIVEIRA</cp:lastModifiedBy>
  <cp:revision>5</cp:revision>
  <cp:lastPrinted>2017-06-09T17:12:00Z</cp:lastPrinted>
  <dcterms:created xsi:type="dcterms:W3CDTF">2017-06-10T02:29:00Z</dcterms:created>
  <dcterms:modified xsi:type="dcterms:W3CDTF">2017-06-10T06:37:00Z</dcterms:modified>
  <cp:category>Template</cp:category>
</cp:coreProperties>
</file>